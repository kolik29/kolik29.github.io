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6535" w:rsidRDefault="00D86535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86535" w:rsidRPr="00473572" w:rsidRDefault="00D8653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86535" w:rsidRPr="00473572" w:rsidRDefault="00D8653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D86535" w:rsidRPr="00473572" w:rsidRDefault="00D8653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86535" w:rsidRDefault="00D86535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86535" w:rsidRDefault="00D86535" w:rsidP="00E20F61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  <w:bookmarkStart w:id="0" w:name="_GoBack"/>
      <w:bookmarkEnd w:id="0"/>
    </w:p>
    <w:p w:rsidR="00D86535" w:rsidRDefault="00D86535" w:rsidP="00E20F6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«Приморская СШ»</w:t>
      </w:r>
      <w:r w:rsidRPr="00F9569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(здание начальной школы)</w:t>
      </w:r>
    </w:p>
    <w:p w:rsidR="00D86535" w:rsidRDefault="00D86535" w:rsidP="00E20F6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Адрес объекта: Архангельская обл., Приморский район, дер. Рикасиха, д.65 </w:t>
      </w:r>
    </w:p>
    <w:p w:rsidR="00D86535" w:rsidRDefault="00D86535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D86535" w:rsidRPr="00473572" w:rsidRDefault="00D86535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86535" w:rsidRDefault="00D8653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86535" w:rsidRDefault="00D8653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86535" w:rsidRDefault="00D8653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86535" w:rsidRPr="000F347D" w:rsidRDefault="00D8653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86535" w:rsidRDefault="00D8653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D86535" w:rsidRDefault="00D8653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D86535" w:rsidRPr="003E088B" w:rsidRDefault="00D8653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86535" w:rsidRPr="00AF1A0E" w:rsidRDefault="00D86535" w:rsidP="004649A2">
      <w:pPr>
        <w:spacing w:after="0" w:line="240" w:lineRule="auto"/>
        <w:jc w:val="both"/>
        <w:rPr>
          <w:rFonts w:ascii="Times New Roman" w:hAnsi="Times New Roman"/>
        </w:rPr>
      </w:pPr>
      <w:r w:rsidRPr="00AF1A0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55.8pt">
            <v:imagedata r:id="rId6" o:title="" croptop="13295f" cropbottom="8269f" cropleft="9789f" cropright="6598f"/>
          </v:shape>
        </w:pict>
      </w:r>
    </w:p>
    <w:p w:rsidR="00D86535" w:rsidRPr="00A609F9" w:rsidRDefault="00D86535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D86535" w:rsidRPr="004649A2" w:rsidRDefault="00D86535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D86535" w:rsidRPr="004649A2" w:rsidSect="002444A0">
      <w:headerReference w:type="default" r:id="rId7"/>
      <w:pgSz w:w="11906" w:h="16838"/>
      <w:pgMar w:top="1134" w:right="849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6535" w:rsidRDefault="00D86535" w:rsidP="00922DE3">
      <w:pPr>
        <w:spacing w:after="0" w:line="240" w:lineRule="auto"/>
      </w:pPr>
      <w:r>
        <w:separator/>
      </w:r>
    </w:p>
  </w:endnote>
  <w:endnote w:type="continuationSeparator" w:id="0">
    <w:p w:rsidR="00D86535" w:rsidRDefault="00D86535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6535" w:rsidRDefault="00D86535" w:rsidP="00922DE3">
      <w:pPr>
        <w:spacing w:after="0" w:line="240" w:lineRule="auto"/>
      </w:pPr>
      <w:r>
        <w:separator/>
      </w:r>
    </w:p>
  </w:footnote>
  <w:footnote w:type="continuationSeparator" w:id="0">
    <w:p w:rsidR="00D86535" w:rsidRDefault="00D86535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6535" w:rsidRPr="00895A8A" w:rsidRDefault="00D8653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86535" w:rsidRPr="00895A8A" w:rsidRDefault="00D8653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86535" w:rsidRPr="00895A8A" w:rsidRDefault="00D8653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86535" w:rsidRDefault="00D86535" w:rsidP="002444A0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D86535" w:rsidRDefault="00D86535" w:rsidP="002444A0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17251"/>
    <w:rsid w:val="000F347D"/>
    <w:rsid w:val="001C32A8"/>
    <w:rsid w:val="001D7124"/>
    <w:rsid w:val="00226D2A"/>
    <w:rsid w:val="002363B8"/>
    <w:rsid w:val="002444A0"/>
    <w:rsid w:val="00276D65"/>
    <w:rsid w:val="00290569"/>
    <w:rsid w:val="0029578C"/>
    <w:rsid w:val="00295DC0"/>
    <w:rsid w:val="002C6280"/>
    <w:rsid w:val="002E2FF1"/>
    <w:rsid w:val="00323077"/>
    <w:rsid w:val="00356BF6"/>
    <w:rsid w:val="0038068E"/>
    <w:rsid w:val="00383CE4"/>
    <w:rsid w:val="003A6C56"/>
    <w:rsid w:val="003E088B"/>
    <w:rsid w:val="003E0DAE"/>
    <w:rsid w:val="003F03E2"/>
    <w:rsid w:val="004051D2"/>
    <w:rsid w:val="00421BAE"/>
    <w:rsid w:val="00435B5C"/>
    <w:rsid w:val="0044236A"/>
    <w:rsid w:val="004649A2"/>
    <w:rsid w:val="00472612"/>
    <w:rsid w:val="00473572"/>
    <w:rsid w:val="00490677"/>
    <w:rsid w:val="004B54C9"/>
    <w:rsid w:val="005F2FCA"/>
    <w:rsid w:val="00631F6F"/>
    <w:rsid w:val="00664412"/>
    <w:rsid w:val="006D2868"/>
    <w:rsid w:val="006D476B"/>
    <w:rsid w:val="006F2910"/>
    <w:rsid w:val="00720EE8"/>
    <w:rsid w:val="00723CDE"/>
    <w:rsid w:val="00741EFD"/>
    <w:rsid w:val="00757EAA"/>
    <w:rsid w:val="007B3F4A"/>
    <w:rsid w:val="007C7212"/>
    <w:rsid w:val="007D0265"/>
    <w:rsid w:val="007D2B2E"/>
    <w:rsid w:val="00865245"/>
    <w:rsid w:val="0087739D"/>
    <w:rsid w:val="00895A8A"/>
    <w:rsid w:val="008E1468"/>
    <w:rsid w:val="008E1FEB"/>
    <w:rsid w:val="008F6F3E"/>
    <w:rsid w:val="0090766F"/>
    <w:rsid w:val="00914FFA"/>
    <w:rsid w:val="00922DE3"/>
    <w:rsid w:val="00953340"/>
    <w:rsid w:val="00954DB3"/>
    <w:rsid w:val="00963D31"/>
    <w:rsid w:val="009C5782"/>
    <w:rsid w:val="00A01731"/>
    <w:rsid w:val="00A31C27"/>
    <w:rsid w:val="00A609F9"/>
    <w:rsid w:val="00A772B1"/>
    <w:rsid w:val="00AF1A0E"/>
    <w:rsid w:val="00B1425F"/>
    <w:rsid w:val="00B5251C"/>
    <w:rsid w:val="00B93A9B"/>
    <w:rsid w:val="00BE2342"/>
    <w:rsid w:val="00C169EF"/>
    <w:rsid w:val="00C22DF5"/>
    <w:rsid w:val="00C87579"/>
    <w:rsid w:val="00CC20F9"/>
    <w:rsid w:val="00D467D5"/>
    <w:rsid w:val="00D62145"/>
    <w:rsid w:val="00D8641B"/>
    <w:rsid w:val="00D86535"/>
    <w:rsid w:val="00E15D51"/>
    <w:rsid w:val="00E15EB7"/>
    <w:rsid w:val="00E20F61"/>
    <w:rsid w:val="00E42E5C"/>
    <w:rsid w:val="00EE23DD"/>
    <w:rsid w:val="00F72EAF"/>
    <w:rsid w:val="00F95691"/>
    <w:rsid w:val="00F958EF"/>
    <w:rsid w:val="00FC39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E8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8370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25</TotalTime>
  <Pages>1</Pages>
  <Words>68</Words>
  <Characters>394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22</cp:revision>
  <cp:lastPrinted>2017-06-16T16:04:00Z</cp:lastPrinted>
  <dcterms:created xsi:type="dcterms:W3CDTF">2018-01-09T13:11:00Z</dcterms:created>
  <dcterms:modified xsi:type="dcterms:W3CDTF">2018-12-11T06:24:00Z</dcterms:modified>
</cp:coreProperties>
</file>