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46E7" w:rsidRDefault="00EF46E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F46E7" w:rsidRPr="00473572" w:rsidRDefault="00EF46E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EF46E7" w:rsidRPr="00473572" w:rsidRDefault="00EF46E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EF46E7" w:rsidRPr="00473572" w:rsidRDefault="00EF46E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F46E7" w:rsidRDefault="00EF46E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F46E7" w:rsidRDefault="00EF46E7" w:rsidP="003103BE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EF46E7" w:rsidRDefault="00EF46E7" w:rsidP="003103B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«Приморская СШ» филиал «Лайдокский детский сад»</w:t>
      </w:r>
    </w:p>
    <w:p w:rsidR="00EF46E7" w:rsidRDefault="00EF46E7" w:rsidP="003103B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EF46E7" w:rsidRDefault="00EF46E7" w:rsidP="003103B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пос. Лайский Док, ул. Речная, д.2 (наличие обособленной территории)</w:t>
      </w:r>
    </w:p>
    <w:p w:rsidR="00EF46E7" w:rsidRDefault="00EF46E7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EF46E7" w:rsidRPr="00473572" w:rsidRDefault="00EF46E7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EF46E7" w:rsidRDefault="00EF46E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EF46E7" w:rsidRDefault="00EF46E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EF46E7" w:rsidRDefault="00EF46E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EF46E7" w:rsidRPr="000F347D" w:rsidRDefault="00EF46E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EF46E7" w:rsidRPr="000F347D" w:rsidRDefault="00EF46E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EF46E7" w:rsidRDefault="00EF46E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bookmarkStart w:id="0" w:name="_GoBack"/>
      <w:bookmarkEnd w:id="0"/>
    </w:p>
    <w:p w:rsidR="00EF46E7" w:rsidRDefault="00EF46E7" w:rsidP="005F64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EF46E7" w:rsidRPr="003E088B" w:rsidRDefault="00EF46E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</w:t>
      </w:r>
    </w:p>
    <w:p w:rsidR="00EF46E7" w:rsidRPr="005D6269" w:rsidRDefault="00EF46E7" w:rsidP="004649A2">
      <w:pPr>
        <w:spacing w:after="0" w:line="240" w:lineRule="auto"/>
        <w:jc w:val="both"/>
        <w:rPr>
          <w:rFonts w:ascii="Times New Roman" w:hAnsi="Times New Roman"/>
        </w:rPr>
      </w:pPr>
      <w:r w:rsidRPr="002453A4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8.6pt;height:315.6pt">
            <v:imagedata r:id="rId6" o:title="" croptop="12646f" cropbottom="8030f" cropleft=".28125" cropright=".15625"/>
          </v:shape>
        </w:pict>
      </w:r>
    </w:p>
    <w:p w:rsidR="00EF46E7" w:rsidRPr="004649A2" w:rsidRDefault="00EF46E7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EF46E7" w:rsidRPr="004649A2" w:rsidSect="00A50D68">
      <w:headerReference w:type="default" r:id="rId7"/>
      <w:pgSz w:w="11906" w:h="16838"/>
      <w:pgMar w:top="1134" w:right="70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46E7" w:rsidRDefault="00EF46E7" w:rsidP="00922DE3">
      <w:pPr>
        <w:spacing w:after="0" w:line="240" w:lineRule="auto"/>
      </w:pPr>
      <w:r>
        <w:separator/>
      </w:r>
    </w:p>
  </w:endnote>
  <w:endnote w:type="continuationSeparator" w:id="0">
    <w:p w:rsidR="00EF46E7" w:rsidRDefault="00EF46E7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46E7" w:rsidRDefault="00EF46E7" w:rsidP="00922DE3">
      <w:pPr>
        <w:spacing w:after="0" w:line="240" w:lineRule="auto"/>
      </w:pPr>
      <w:r>
        <w:separator/>
      </w:r>
    </w:p>
  </w:footnote>
  <w:footnote w:type="continuationSeparator" w:id="0">
    <w:p w:rsidR="00EF46E7" w:rsidRDefault="00EF46E7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46E7" w:rsidRPr="00895A8A" w:rsidRDefault="00EF46E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EF46E7" w:rsidRPr="00895A8A" w:rsidRDefault="00EF46E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EF46E7" w:rsidRPr="00895A8A" w:rsidRDefault="00EF46E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EF46E7" w:rsidRDefault="00EF46E7" w:rsidP="00A50D68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EF46E7" w:rsidRDefault="00EF46E7" w:rsidP="00A50D68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66154"/>
    <w:rsid w:val="000F311E"/>
    <w:rsid w:val="000F347D"/>
    <w:rsid w:val="001A3D45"/>
    <w:rsid w:val="001D3086"/>
    <w:rsid w:val="002453A4"/>
    <w:rsid w:val="002602F0"/>
    <w:rsid w:val="00295DC0"/>
    <w:rsid w:val="002C6280"/>
    <w:rsid w:val="002D7757"/>
    <w:rsid w:val="0030235F"/>
    <w:rsid w:val="003103BE"/>
    <w:rsid w:val="003E088B"/>
    <w:rsid w:val="00421BAE"/>
    <w:rsid w:val="004443E9"/>
    <w:rsid w:val="004649A2"/>
    <w:rsid w:val="00473572"/>
    <w:rsid w:val="004B2CC1"/>
    <w:rsid w:val="004B2D77"/>
    <w:rsid w:val="004F6822"/>
    <w:rsid w:val="005D006E"/>
    <w:rsid w:val="005D6269"/>
    <w:rsid w:val="005F2FCA"/>
    <w:rsid w:val="005F6451"/>
    <w:rsid w:val="0063777C"/>
    <w:rsid w:val="006466CA"/>
    <w:rsid w:val="00723CDE"/>
    <w:rsid w:val="0075258A"/>
    <w:rsid w:val="007912FB"/>
    <w:rsid w:val="007D0265"/>
    <w:rsid w:val="007D2B2E"/>
    <w:rsid w:val="00843732"/>
    <w:rsid w:val="00895A8A"/>
    <w:rsid w:val="008F6F3E"/>
    <w:rsid w:val="009037C4"/>
    <w:rsid w:val="00922DE3"/>
    <w:rsid w:val="009A1BE6"/>
    <w:rsid w:val="009C5782"/>
    <w:rsid w:val="009F590E"/>
    <w:rsid w:val="00A50D68"/>
    <w:rsid w:val="00A772B1"/>
    <w:rsid w:val="00AD6821"/>
    <w:rsid w:val="00B1425F"/>
    <w:rsid w:val="00B306DB"/>
    <w:rsid w:val="00BC39F1"/>
    <w:rsid w:val="00C87579"/>
    <w:rsid w:val="00CD2E34"/>
    <w:rsid w:val="00CF4BAB"/>
    <w:rsid w:val="00D540C6"/>
    <w:rsid w:val="00D62145"/>
    <w:rsid w:val="00D8641B"/>
    <w:rsid w:val="00D93BDD"/>
    <w:rsid w:val="00E52A2B"/>
    <w:rsid w:val="00EF46E7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BE6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775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30</TotalTime>
  <Pages>1</Pages>
  <Words>81</Words>
  <Characters>465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18</cp:revision>
  <cp:lastPrinted>2017-06-16T16:04:00Z</cp:lastPrinted>
  <dcterms:created xsi:type="dcterms:W3CDTF">2018-01-09T13:11:00Z</dcterms:created>
  <dcterms:modified xsi:type="dcterms:W3CDTF">2018-10-11T13:42:00Z</dcterms:modified>
</cp:coreProperties>
</file>