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1393" w:rsidRDefault="007C1393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7C1393" w:rsidRPr="00473572" w:rsidRDefault="007C1393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7C1393" w:rsidRPr="00473572" w:rsidRDefault="007C1393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7C1393" w:rsidRPr="00473572" w:rsidRDefault="007C1393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7C1393" w:rsidRDefault="007C1393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7C1393" w:rsidRDefault="007C1393" w:rsidP="00E25706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Островное</w:t>
      </w:r>
      <w:r>
        <w:rPr>
          <w:rFonts w:ascii="Times New Roman" w:hAnsi="Times New Roman"/>
          <w:b/>
        </w:rPr>
        <w:t>»</w:t>
      </w:r>
    </w:p>
    <w:p w:rsidR="007C1393" w:rsidRDefault="007C1393" w:rsidP="00E01907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</w:t>
      </w:r>
      <w:r w:rsidRPr="00E01907">
        <w:rPr>
          <w:rFonts w:ascii="Times New Roman" w:hAnsi="Times New Roman"/>
        </w:rPr>
        <w:t>Филиал "Пустошинская средняя школа - детский сад"</w:t>
      </w:r>
    </w:p>
    <w:p w:rsidR="007C1393" w:rsidRDefault="007C1393" w:rsidP="00E01907">
      <w:pPr>
        <w:spacing w:after="0" w:line="240" w:lineRule="auto"/>
        <w:jc w:val="both"/>
        <w:rPr>
          <w:rFonts w:ascii="Times New Roman" w:hAnsi="Times New Roman"/>
        </w:rPr>
      </w:pPr>
      <w:r w:rsidRPr="00E01907">
        <w:rPr>
          <w:rFonts w:ascii="Times New Roman" w:hAnsi="Times New Roman"/>
        </w:rPr>
        <w:t xml:space="preserve"> МБОУ "Ластольская СШ"</w:t>
      </w:r>
    </w:p>
    <w:p w:rsidR="007C1393" w:rsidRPr="00E01907" w:rsidRDefault="007C1393" w:rsidP="00E01907">
      <w:pPr>
        <w:spacing w:after="0" w:line="240" w:lineRule="auto"/>
        <w:jc w:val="both"/>
        <w:rPr>
          <w:rFonts w:ascii="Times New Roman" w:hAnsi="Times New Roman"/>
        </w:rPr>
      </w:pPr>
      <w:r w:rsidRPr="00B924B5">
        <w:rPr>
          <w:rFonts w:ascii="Times New Roman" w:hAnsi="Times New Roman"/>
        </w:rPr>
        <w:t xml:space="preserve">Адрес объекта: </w:t>
      </w:r>
      <w:r w:rsidRPr="00E01907">
        <w:rPr>
          <w:rFonts w:ascii="Times New Roman" w:hAnsi="Times New Roman"/>
        </w:rPr>
        <w:t>Архангельская обл., Приморский район,</w:t>
      </w:r>
      <w:r>
        <w:rPr>
          <w:rFonts w:ascii="Times New Roman" w:hAnsi="Times New Roman"/>
        </w:rPr>
        <w:t xml:space="preserve"> </w:t>
      </w:r>
      <w:r w:rsidRPr="00E01907">
        <w:rPr>
          <w:rFonts w:ascii="Times New Roman" w:hAnsi="Times New Roman"/>
        </w:rPr>
        <w:t>МО «Островное», д. Пустошь, д. 53</w:t>
      </w:r>
      <w:r>
        <w:rPr>
          <w:rFonts w:ascii="Times New Roman" w:hAnsi="Times New Roman"/>
        </w:rPr>
        <w:t xml:space="preserve"> </w:t>
      </w:r>
    </w:p>
    <w:p w:rsidR="007C1393" w:rsidRDefault="007C1393" w:rsidP="00E01907">
      <w:pPr>
        <w:spacing w:after="0" w:line="240" w:lineRule="auto"/>
        <w:jc w:val="both"/>
        <w:rPr>
          <w:rFonts w:ascii="Times New Roman" w:hAnsi="Times New Roman"/>
        </w:rPr>
      </w:pPr>
      <w:r w:rsidRPr="00E01907">
        <w:rPr>
          <w:rFonts w:ascii="Times New Roman" w:hAnsi="Times New Roman"/>
        </w:rPr>
        <w:t xml:space="preserve"> </w:t>
      </w:r>
      <w:r w:rsidRPr="00526863">
        <w:rPr>
          <w:rFonts w:ascii="Times New Roman" w:hAnsi="Times New Roman"/>
        </w:rPr>
        <w:t>(наличие обособленной территории)</w:t>
      </w:r>
    </w:p>
    <w:p w:rsidR="007C1393" w:rsidRPr="00473572" w:rsidRDefault="007C1393" w:rsidP="00526863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7C1393" w:rsidRDefault="007C139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7C1393" w:rsidRDefault="007C139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7C1393" w:rsidRDefault="007C139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7C1393" w:rsidRPr="000F347D" w:rsidRDefault="007C139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7C1393" w:rsidRDefault="007C139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7C1393" w:rsidRDefault="007C1393" w:rsidP="0084409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</w:t>
      </w:r>
    </w:p>
    <w:p w:rsidR="007C1393" w:rsidRDefault="007C139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7C1393" w:rsidRPr="00F25BB5" w:rsidRDefault="007C139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F25BB5">
        <w:rPr>
          <w:rFonts w:ascii="Times New Roman" w:hAnsi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2pt;height:414pt">
            <v:imagedata r:id="rId6" o:title="" croptop="12198f" cropbottom="8068f" cropleft="8796f" cropright="16333f"/>
          </v:shape>
        </w:pict>
      </w:r>
    </w:p>
    <w:p w:rsidR="007C1393" w:rsidRPr="003E088B" w:rsidRDefault="007C139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7C1393" w:rsidRPr="004649A2" w:rsidRDefault="007C1393" w:rsidP="004649A2">
      <w:pPr>
        <w:spacing w:after="0" w:line="240" w:lineRule="auto"/>
        <w:jc w:val="both"/>
        <w:rPr>
          <w:rFonts w:ascii="Times New Roman" w:hAnsi="Times New Roman"/>
        </w:rPr>
      </w:pPr>
    </w:p>
    <w:sectPr w:rsidR="007C1393" w:rsidRPr="004649A2" w:rsidSect="00AF0065">
      <w:headerReference w:type="default" r:id="rId7"/>
      <w:pgSz w:w="11906" w:h="16838"/>
      <w:pgMar w:top="1134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C1393" w:rsidRDefault="007C1393" w:rsidP="00922DE3">
      <w:pPr>
        <w:spacing w:after="0" w:line="240" w:lineRule="auto"/>
      </w:pPr>
      <w:r>
        <w:separator/>
      </w:r>
    </w:p>
  </w:endnote>
  <w:endnote w:type="continuationSeparator" w:id="0">
    <w:p w:rsidR="007C1393" w:rsidRDefault="007C1393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C1393" w:rsidRDefault="007C1393" w:rsidP="00922DE3">
      <w:pPr>
        <w:spacing w:after="0" w:line="240" w:lineRule="auto"/>
      </w:pPr>
      <w:r>
        <w:separator/>
      </w:r>
    </w:p>
  </w:footnote>
  <w:footnote w:type="continuationSeparator" w:id="0">
    <w:p w:rsidR="007C1393" w:rsidRDefault="007C1393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1393" w:rsidRPr="00895A8A" w:rsidRDefault="007C1393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7C1393" w:rsidRPr="00895A8A" w:rsidRDefault="007C1393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7C1393" w:rsidRPr="00895A8A" w:rsidRDefault="007C1393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7C1393" w:rsidRDefault="007C1393" w:rsidP="00AF0065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26C63"/>
    <w:rsid w:val="000E046C"/>
    <w:rsid w:val="000E138A"/>
    <w:rsid w:val="000F347D"/>
    <w:rsid w:val="00270591"/>
    <w:rsid w:val="00295DC0"/>
    <w:rsid w:val="002C17DC"/>
    <w:rsid w:val="002C6280"/>
    <w:rsid w:val="00300C1E"/>
    <w:rsid w:val="00326CCF"/>
    <w:rsid w:val="003478B8"/>
    <w:rsid w:val="003510FF"/>
    <w:rsid w:val="00373D4F"/>
    <w:rsid w:val="003C0BC7"/>
    <w:rsid w:val="003D6E9E"/>
    <w:rsid w:val="003E088B"/>
    <w:rsid w:val="004649A2"/>
    <w:rsid w:val="00467B32"/>
    <w:rsid w:val="00473572"/>
    <w:rsid w:val="00473E66"/>
    <w:rsid w:val="004947F0"/>
    <w:rsid w:val="00504E8B"/>
    <w:rsid w:val="00515EA7"/>
    <w:rsid w:val="00526863"/>
    <w:rsid w:val="005D1D8F"/>
    <w:rsid w:val="005E2F94"/>
    <w:rsid w:val="005E6E0D"/>
    <w:rsid w:val="005F2FCA"/>
    <w:rsid w:val="00674E86"/>
    <w:rsid w:val="006B4D5B"/>
    <w:rsid w:val="006F0337"/>
    <w:rsid w:val="0070795D"/>
    <w:rsid w:val="00723CDE"/>
    <w:rsid w:val="0079546B"/>
    <w:rsid w:val="007B5832"/>
    <w:rsid w:val="007C1393"/>
    <w:rsid w:val="007D0265"/>
    <w:rsid w:val="007D2B2E"/>
    <w:rsid w:val="007D4300"/>
    <w:rsid w:val="007D5144"/>
    <w:rsid w:val="00812C3B"/>
    <w:rsid w:val="00844090"/>
    <w:rsid w:val="00865BC0"/>
    <w:rsid w:val="00895A8A"/>
    <w:rsid w:val="008A04B4"/>
    <w:rsid w:val="008A4E59"/>
    <w:rsid w:val="008E67ED"/>
    <w:rsid w:val="009127FC"/>
    <w:rsid w:val="00922DE3"/>
    <w:rsid w:val="009C5782"/>
    <w:rsid w:val="009E6E79"/>
    <w:rsid w:val="009F6E7A"/>
    <w:rsid w:val="00A772B1"/>
    <w:rsid w:val="00AF0065"/>
    <w:rsid w:val="00B1425F"/>
    <w:rsid w:val="00B24BC9"/>
    <w:rsid w:val="00B53EF9"/>
    <w:rsid w:val="00B924B5"/>
    <w:rsid w:val="00BF40C4"/>
    <w:rsid w:val="00C65969"/>
    <w:rsid w:val="00C73B89"/>
    <w:rsid w:val="00C87579"/>
    <w:rsid w:val="00CD6367"/>
    <w:rsid w:val="00D5328C"/>
    <w:rsid w:val="00D84CAB"/>
    <w:rsid w:val="00D8641B"/>
    <w:rsid w:val="00DF7DC4"/>
    <w:rsid w:val="00E01907"/>
    <w:rsid w:val="00E25706"/>
    <w:rsid w:val="00E40FA5"/>
    <w:rsid w:val="00E72D1C"/>
    <w:rsid w:val="00E83780"/>
    <w:rsid w:val="00EC59E3"/>
    <w:rsid w:val="00F04FB2"/>
    <w:rsid w:val="00F1513D"/>
    <w:rsid w:val="00F25BB5"/>
    <w:rsid w:val="00F958EF"/>
    <w:rsid w:val="00FE5E89"/>
    <w:rsid w:val="00FF41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6E9E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20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865BC0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473E66"/>
    <w:rPr>
      <w:rFonts w:cs="Times New Roman"/>
      <w:color w:val="8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74863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63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63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64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30</TotalTime>
  <Pages>1</Pages>
  <Words>79</Words>
  <Characters>454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24</cp:revision>
  <cp:lastPrinted>2017-06-16T16:04:00Z</cp:lastPrinted>
  <dcterms:created xsi:type="dcterms:W3CDTF">2018-01-09T13:11:00Z</dcterms:created>
  <dcterms:modified xsi:type="dcterms:W3CDTF">2018-12-05T13:32:00Z</dcterms:modified>
</cp:coreProperties>
</file>