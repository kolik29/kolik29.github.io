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836" w:rsidRDefault="00E2283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22836" w:rsidRPr="00473572" w:rsidRDefault="00E2283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22836" w:rsidRPr="00473572" w:rsidRDefault="00E2283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22836" w:rsidRPr="00473572" w:rsidRDefault="00E2283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22836" w:rsidRDefault="00E2283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22836" w:rsidRDefault="00E22836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E22836" w:rsidRDefault="00E22836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3478B8">
        <w:rPr>
          <w:rFonts w:ascii="Times New Roman" w:hAnsi="Times New Roman"/>
        </w:rPr>
        <w:t>Филиал ГБУЗ АО «Приморская ЦРБ»  ФАП «</w:t>
      </w:r>
      <w:r>
        <w:rPr>
          <w:rFonts w:ascii="Times New Roman" w:hAnsi="Times New Roman"/>
        </w:rPr>
        <w:t>Ластола</w:t>
      </w:r>
      <w:r w:rsidRPr="003478B8">
        <w:rPr>
          <w:rFonts w:ascii="Times New Roman" w:hAnsi="Times New Roman"/>
        </w:rPr>
        <w:t>»</w:t>
      </w:r>
    </w:p>
    <w:p w:rsidR="00E22836" w:rsidRDefault="00E22836" w:rsidP="003478B8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3478B8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 д. Ластола</w:t>
      </w:r>
      <w:r w:rsidRPr="003478B8">
        <w:rPr>
          <w:rFonts w:ascii="Times New Roman" w:hAnsi="Times New Roman"/>
        </w:rPr>
        <w:t xml:space="preserve">, ул. </w:t>
      </w:r>
      <w:r>
        <w:rPr>
          <w:rFonts w:ascii="Times New Roman" w:hAnsi="Times New Roman"/>
        </w:rPr>
        <w:t>Северодвинская</w:t>
      </w:r>
      <w:r w:rsidRPr="003478B8">
        <w:rPr>
          <w:rFonts w:ascii="Times New Roman" w:hAnsi="Times New Roman"/>
        </w:rPr>
        <w:t>, д.</w:t>
      </w:r>
      <w:r>
        <w:rPr>
          <w:rFonts w:ascii="Times New Roman" w:hAnsi="Times New Roman"/>
        </w:rPr>
        <w:t>31</w:t>
      </w:r>
      <w:r w:rsidRPr="003478B8">
        <w:rPr>
          <w:rFonts w:ascii="Times New Roman" w:hAnsi="Times New Roman"/>
        </w:rPr>
        <w:t>, кв.</w:t>
      </w:r>
      <w:r>
        <w:rPr>
          <w:rFonts w:ascii="Times New Roman" w:hAnsi="Times New Roman"/>
        </w:rPr>
        <w:t xml:space="preserve">1 </w:t>
      </w:r>
    </w:p>
    <w:p w:rsidR="00E22836" w:rsidRDefault="00E22836" w:rsidP="003478B8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E22836" w:rsidRPr="00473572" w:rsidRDefault="00E22836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E22836" w:rsidRDefault="00E2283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22836" w:rsidRDefault="00E2283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22836" w:rsidRDefault="00E2283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bookmarkStart w:id="0" w:name="_GoBack"/>
      <w:bookmarkEnd w:id="0"/>
    </w:p>
    <w:p w:rsidR="00E22836" w:rsidRPr="000F347D" w:rsidRDefault="00E2283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22836" w:rsidRDefault="00E2283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</w:p>
    <w:p w:rsidR="00E22836" w:rsidRDefault="00E2283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      </w:t>
      </w:r>
    </w:p>
    <w:p w:rsidR="00E22836" w:rsidRDefault="00E2283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22836" w:rsidRPr="003E088B" w:rsidRDefault="00E2283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22836" w:rsidRPr="007F00E0" w:rsidRDefault="00E22836" w:rsidP="004649A2">
      <w:pPr>
        <w:spacing w:after="0" w:line="240" w:lineRule="auto"/>
        <w:jc w:val="both"/>
        <w:rPr>
          <w:rFonts w:ascii="Times New Roman" w:hAnsi="Times New Roman"/>
        </w:rPr>
      </w:pPr>
      <w:r w:rsidRPr="00F966A6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339.6pt">
            <v:imagedata r:id="rId6" o:title="" croptop="12023f" cropbottom="10940f" cropleft="17684f" cropright="3591f"/>
          </v:shape>
        </w:pict>
      </w:r>
    </w:p>
    <w:p w:rsidR="00E22836" w:rsidRPr="007F00E0" w:rsidRDefault="00E22836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E22836" w:rsidRPr="00A463B4" w:rsidRDefault="00E22836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E22836" w:rsidRPr="004649A2" w:rsidRDefault="00E22836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E22836" w:rsidRPr="004649A2" w:rsidSect="006B3758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2836" w:rsidRDefault="00E22836" w:rsidP="00922DE3">
      <w:pPr>
        <w:spacing w:after="0" w:line="240" w:lineRule="auto"/>
      </w:pPr>
      <w:r>
        <w:separator/>
      </w:r>
    </w:p>
  </w:endnote>
  <w:endnote w:type="continuationSeparator" w:id="0">
    <w:p w:rsidR="00E22836" w:rsidRDefault="00E2283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2836" w:rsidRDefault="00E22836" w:rsidP="00922DE3">
      <w:pPr>
        <w:spacing w:after="0" w:line="240" w:lineRule="auto"/>
      </w:pPr>
      <w:r>
        <w:separator/>
      </w:r>
    </w:p>
  </w:footnote>
  <w:footnote w:type="continuationSeparator" w:id="0">
    <w:p w:rsidR="00E22836" w:rsidRDefault="00E2283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836" w:rsidRPr="00895A8A" w:rsidRDefault="00E2283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22836" w:rsidRPr="00895A8A" w:rsidRDefault="00E2283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22836" w:rsidRPr="00895A8A" w:rsidRDefault="00E2283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22836" w:rsidRDefault="00E22836" w:rsidP="00922DE3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47D4"/>
    <w:rsid w:val="0007650E"/>
    <w:rsid w:val="000A5C7C"/>
    <w:rsid w:val="000D5F57"/>
    <w:rsid w:val="000E046C"/>
    <w:rsid w:val="000F347D"/>
    <w:rsid w:val="00116CF2"/>
    <w:rsid w:val="00262165"/>
    <w:rsid w:val="002653F7"/>
    <w:rsid w:val="00270591"/>
    <w:rsid w:val="00272DAC"/>
    <w:rsid w:val="002749AC"/>
    <w:rsid w:val="00295DC0"/>
    <w:rsid w:val="002C6280"/>
    <w:rsid w:val="002C7AD3"/>
    <w:rsid w:val="002D29E7"/>
    <w:rsid w:val="002D5602"/>
    <w:rsid w:val="002F106B"/>
    <w:rsid w:val="00300C1E"/>
    <w:rsid w:val="003478B8"/>
    <w:rsid w:val="003B4812"/>
    <w:rsid w:val="003C0BC7"/>
    <w:rsid w:val="003D6E9E"/>
    <w:rsid w:val="003E088B"/>
    <w:rsid w:val="004649A2"/>
    <w:rsid w:val="00473572"/>
    <w:rsid w:val="00492A40"/>
    <w:rsid w:val="004C0DE1"/>
    <w:rsid w:val="004D30C6"/>
    <w:rsid w:val="00504E8B"/>
    <w:rsid w:val="00567C80"/>
    <w:rsid w:val="005D1D8F"/>
    <w:rsid w:val="005E6E0D"/>
    <w:rsid w:val="005F2FCA"/>
    <w:rsid w:val="00621CE4"/>
    <w:rsid w:val="00674E86"/>
    <w:rsid w:val="006B3758"/>
    <w:rsid w:val="006B4D5B"/>
    <w:rsid w:val="006B53F6"/>
    <w:rsid w:val="006F0337"/>
    <w:rsid w:val="006F3456"/>
    <w:rsid w:val="006F64A0"/>
    <w:rsid w:val="00703DAF"/>
    <w:rsid w:val="00723CDE"/>
    <w:rsid w:val="007A0E14"/>
    <w:rsid w:val="007B5832"/>
    <w:rsid w:val="007D0265"/>
    <w:rsid w:val="007D2B2E"/>
    <w:rsid w:val="007D5144"/>
    <w:rsid w:val="007F00E0"/>
    <w:rsid w:val="00895A8A"/>
    <w:rsid w:val="00897F06"/>
    <w:rsid w:val="00922DE3"/>
    <w:rsid w:val="009C5782"/>
    <w:rsid w:val="009E4B4D"/>
    <w:rsid w:val="009E6E79"/>
    <w:rsid w:val="009F072A"/>
    <w:rsid w:val="009F40D4"/>
    <w:rsid w:val="00A463B4"/>
    <w:rsid w:val="00A772B1"/>
    <w:rsid w:val="00A93497"/>
    <w:rsid w:val="00B1425F"/>
    <w:rsid w:val="00B53EF9"/>
    <w:rsid w:val="00C17823"/>
    <w:rsid w:val="00C215FC"/>
    <w:rsid w:val="00C2593C"/>
    <w:rsid w:val="00C87579"/>
    <w:rsid w:val="00CD6367"/>
    <w:rsid w:val="00D75DCA"/>
    <w:rsid w:val="00D84CAB"/>
    <w:rsid w:val="00D8641B"/>
    <w:rsid w:val="00D95F9B"/>
    <w:rsid w:val="00DD694C"/>
    <w:rsid w:val="00DE7FD7"/>
    <w:rsid w:val="00DF786B"/>
    <w:rsid w:val="00DF7DC4"/>
    <w:rsid w:val="00E22836"/>
    <w:rsid w:val="00E22AD6"/>
    <w:rsid w:val="00E25706"/>
    <w:rsid w:val="00E36600"/>
    <w:rsid w:val="00E40FA5"/>
    <w:rsid w:val="00E5325F"/>
    <w:rsid w:val="00E65E60"/>
    <w:rsid w:val="00E72D1C"/>
    <w:rsid w:val="00E853E4"/>
    <w:rsid w:val="00EA4666"/>
    <w:rsid w:val="00EC0FD1"/>
    <w:rsid w:val="00EC59E3"/>
    <w:rsid w:val="00F04FB2"/>
    <w:rsid w:val="00F82342"/>
    <w:rsid w:val="00F958EF"/>
    <w:rsid w:val="00F966A6"/>
    <w:rsid w:val="00FC41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2653F7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E36600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0653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36</TotalTime>
  <Pages>1</Pages>
  <Words>72</Words>
  <Characters>413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26</cp:revision>
  <cp:lastPrinted>2017-06-16T16:04:00Z</cp:lastPrinted>
  <dcterms:created xsi:type="dcterms:W3CDTF">2018-01-09T13:11:00Z</dcterms:created>
  <dcterms:modified xsi:type="dcterms:W3CDTF">2018-12-05T11:51:00Z</dcterms:modified>
</cp:coreProperties>
</file>