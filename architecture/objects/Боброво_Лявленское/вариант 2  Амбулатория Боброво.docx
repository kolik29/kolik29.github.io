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1825" w:rsidRDefault="00091825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091825" w:rsidRDefault="00091825" w:rsidP="00C87FD0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091825" w:rsidRPr="00473572" w:rsidRDefault="00091825" w:rsidP="00C87FD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091825" w:rsidRPr="00473572" w:rsidRDefault="00091825" w:rsidP="00C87FD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091825" w:rsidRPr="00473572" w:rsidRDefault="00091825" w:rsidP="00C87FD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091825" w:rsidRDefault="00091825" w:rsidP="00C87FD0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091825" w:rsidRPr="005F2FCA" w:rsidRDefault="00091825" w:rsidP="00C87FD0">
      <w:pPr>
        <w:spacing w:after="0" w:line="240" w:lineRule="auto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5F2FCA">
        <w:rPr>
          <w:rFonts w:ascii="Times New Roman" w:hAnsi="Times New Roman"/>
          <w:b/>
        </w:rPr>
        <w:t>«</w:t>
      </w:r>
      <w:r w:rsidRPr="005F2FCA">
        <w:rPr>
          <w:rFonts w:ascii="Times New Roman" w:hAnsi="Times New Roman"/>
        </w:rPr>
        <w:t>Боброво-Лявленское</w:t>
      </w:r>
      <w:r w:rsidRPr="005F2FCA">
        <w:rPr>
          <w:rFonts w:ascii="Times New Roman" w:hAnsi="Times New Roman"/>
          <w:b/>
        </w:rPr>
        <w:t>»</w:t>
      </w:r>
    </w:p>
    <w:p w:rsidR="00091825" w:rsidRPr="005F2FCA" w:rsidRDefault="00091825" w:rsidP="00C87FD0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Врачебная </w:t>
      </w:r>
      <w:r w:rsidRPr="005F2FCA">
        <w:rPr>
          <w:rFonts w:ascii="Times New Roman" w:hAnsi="Times New Roman"/>
          <w:bCs/>
        </w:rPr>
        <w:t>амбулатория</w:t>
      </w:r>
      <w:r w:rsidRPr="005F2FCA">
        <w:rPr>
          <w:rFonts w:ascii="Times New Roman" w:hAnsi="Times New Roman"/>
        </w:rPr>
        <w:t> "</w:t>
      </w:r>
      <w:r w:rsidRPr="005F2FCA">
        <w:rPr>
          <w:rFonts w:ascii="Times New Roman" w:hAnsi="Times New Roman"/>
          <w:bCs/>
        </w:rPr>
        <w:t>Боброво</w:t>
      </w:r>
      <w:r w:rsidRPr="005F2FCA">
        <w:rPr>
          <w:rFonts w:ascii="Times New Roman" w:hAnsi="Times New Roman"/>
        </w:rPr>
        <w:t>"</w:t>
      </w:r>
    </w:p>
    <w:p w:rsidR="00091825" w:rsidRPr="005F2FCA" w:rsidRDefault="00091825" w:rsidP="00C87FD0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>Адрес объекта: 163505 Архангельская область,</w:t>
      </w:r>
      <w:r>
        <w:rPr>
          <w:rFonts w:ascii="Times New Roman" w:hAnsi="Times New Roman"/>
        </w:rPr>
        <w:t xml:space="preserve"> </w:t>
      </w:r>
      <w:r w:rsidRPr="005F2FCA">
        <w:rPr>
          <w:rFonts w:ascii="Times New Roman" w:hAnsi="Times New Roman"/>
        </w:rPr>
        <w:t>Приморский район, п. Боброво, ул. Неманова, д.8</w:t>
      </w:r>
    </w:p>
    <w:p w:rsidR="00091825" w:rsidRDefault="00091825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091825" w:rsidRPr="00473572" w:rsidRDefault="00091825" w:rsidP="00C87FD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091825" w:rsidRDefault="00091825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" filled="f" strokecolor="red" strokeweight="2pt">
            <v:stroke dashstyle="dash"/>
          </v:oval>
        </w:pict>
      </w:r>
    </w:p>
    <w:p w:rsidR="00091825" w:rsidRDefault="00091825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091825" w:rsidRDefault="00091825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091825" w:rsidRPr="000F347D" w:rsidRDefault="00091825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091825" w:rsidRPr="000F347D" w:rsidRDefault="00091825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091825" w:rsidRDefault="00091825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091825" w:rsidRDefault="00091825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вход в торговый объект   </w:t>
      </w:r>
      <w:bookmarkStart w:id="0" w:name="_GoBack"/>
      <w:bookmarkEnd w:id="0"/>
    </w:p>
    <w:p w:rsidR="00091825" w:rsidRDefault="00091825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091825" w:rsidRDefault="00091825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8" o:spid="_x0000_s1029" style="position:absolute;left:0;text-align:left;z-index:251661312;visibility:visible" from="7.7pt,8.1pt" to="34.3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вход в объект или на обособленную</w:t>
      </w:r>
    </w:p>
    <w:p w:rsidR="00091825" w:rsidRPr="003E088B" w:rsidRDefault="00091825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территорию  </w:t>
      </w:r>
    </w:p>
    <w:p w:rsidR="00091825" w:rsidRPr="003B0578" w:rsidRDefault="00091825" w:rsidP="00C87FD0">
      <w:pPr>
        <w:spacing w:after="0" w:line="240" w:lineRule="auto"/>
        <w:jc w:val="both"/>
        <w:rPr>
          <w:rFonts w:ascii="Times New Roman" w:hAnsi="Times New Roman"/>
        </w:rPr>
      </w:pPr>
    </w:p>
    <w:p w:rsidR="00091825" w:rsidRPr="005828D0" w:rsidRDefault="00091825" w:rsidP="00C87FD0">
      <w:pPr>
        <w:spacing w:after="0" w:line="240" w:lineRule="auto"/>
        <w:jc w:val="both"/>
        <w:rPr>
          <w:rFonts w:ascii="Times New Roman" w:hAnsi="Times New Roman"/>
        </w:rPr>
      </w:pPr>
      <w:r w:rsidRPr="000A67FD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6pt;height:240.6pt">
            <v:imagedata r:id="rId6" o:title="" croptop="13099f" cropbottom="8777f" cropleft="6417f" cropright="10353f"/>
          </v:shape>
        </w:pict>
      </w:r>
    </w:p>
    <w:sectPr w:rsidR="00091825" w:rsidRPr="005828D0" w:rsidSect="00760CF9">
      <w:headerReference w:type="default" r:id="rId7"/>
      <w:pgSz w:w="11906" w:h="16838"/>
      <w:pgMar w:top="1134" w:right="1134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1825" w:rsidRDefault="00091825" w:rsidP="00922DE3">
      <w:pPr>
        <w:spacing w:after="0" w:line="240" w:lineRule="auto"/>
      </w:pPr>
      <w:r>
        <w:separator/>
      </w:r>
    </w:p>
  </w:endnote>
  <w:endnote w:type="continuationSeparator" w:id="0">
    <w:p w:rsidR="00091825" w:rsidRDefault="00091825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1825" w:rsidRDefault="00091825" w:rsidP="00922DE3">
      <w:pPr>
        <w:spacing w:after="0" w:line="240" w:lineRule="auto"/>
      </w:pPr>
      <w:r>
        <w:separator/>
      </w:r>
    </w:p>
  </w:footnote>
  <w:footnote w:type="continuationSeparator" w:id="0">
    <w:p w:rsidR="00091825" w:rsidRDefault="00091825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1825" w:rsidRPr="00895A8A" w:rsidRDefault="00091825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091825" w:rsidRPr="00895A8A" w:rsidRDefault="00091825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091825" w:rsidRPr="00895A8A" w:rsidRDefault="00091825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091825" w:rsidRDefault="00091825" w:rsidP="00760CF9">
    <w:pPr>
      <w:pStyle w:val="Header"/>
      <w:jc w:val="right"/>
    </w:pPr>
    <w:r>
      <w:rPr>
        <w:sz w:val="18"/>
        <w:szCs w:val="18"/>
      </w:rPr>
      <w:t>о</w:t>
    </w:r>
    <w:r w:rsidRPr="00895A8A">
      <w:rPr>
        <w:sz w:val="18"/>
        <w:szCs w:val="18"/>
      </w:rPr>
      <w:t>т «</w:t>
    </w:r>
    <w:r>
      <w:rPr>
        <w:sz w:val="18"/>
        <w:szCs w:val="18"/>
      </w:rPr>
      <w:t xml:space="preserve">17» мая </w:t>
    </w:r>
    <w:smartTag w:uri="urn:schemas-microsoft-com:office:smarttags" w:element="metricconverter">
      <w:smartTagPr>
        <w:attr w:name="ProductID" w:val="2018 г"/>
      </w:smartTagPr>
      <w:r>
        <w:rPr>
          <w:sz w:val="18"/>
          <w:szCs w:val="18"/>
        </w:rPr>
        <w:t>2018 г</w:t>
      </w:r>
    </w:smartTag>
    <w:r>
      <w:rPr>
        <w:sz w:val="18"/>
        <w:szCs w:val="18"/>
      </w:rPr>
      <w:t>. №316</w:t>
    </w:r>
  </w:p>
  <w:p w:rsidR="00091825" w:rsidRDefault="00091825" w:rsidP="00760CF9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81F3E"/>
    <w:rsid w:val="00091825"/>
    <w:rsid w:val="000A67FD"/>
    <w:rsid w:val="000F347D"/>
    <w:rsid w:val="00133572"/>
    <w:rsid w:val="001D3F51"/>
    <w:rsid w:val="00266ECC"/>
    <w:rsid w:val="00295DC0"/>
    <w:rsid w:val="002C6280"/>
    <w:rsid w:val="002F3AD9"/>
    <w:rsid w:val="003B0578"/>
    <w:rsid w:val="003E088B"/>
    <w:rsid w:val="003E20AD"/>
    <w:rsid w:val="00421BAE"/>
    <w:rsid w:val="004649A2"/>
    <w:rsid w:val="00473572"/>
    <w:rsid w:val="004B2D77"/>
    <w:rsid w:val="005828D0"/>
    <w:rsid w:val="005F2FCA"/>
    <w:rsid w:val="00723CDE"/>
    <w:rsid w:val="00760CF9"/>
    <w:rsid w:val="007D0265"/>
    <w:rsid w:val="007D03F6"/>
    <w:rsid w:val="007D2B2E"/>
    <w:rsid w:val="0085479F"/>
    <w:rsid w:val="00895A8A"/>
    <w:rsid w:val="008A6158"/>
    <w:rsid w:val="00922DE3"/>
    <w:rsid w:val="009507CA"/>
    <w:rsid w:val="00987629"/>
    <w:rsid w:val="009C5782"/>
    <w:rsid w:val="00A772B1"/>
    <w:rsid w:val="00AB4FEB"/>
    <w:rsid w:val="00B1425F"/>
    <w:rsid w:val="00B371DA"/>
    <w:rsid w:val="00C87579"/>
    <w:rsid w:val="00C87FD0"/>
    <w:rsid w:val="00CD2E34"/>
    <w:rsid w:val="00D26C38"/>
    <w:rsid w:val="00D62145"/>
    <w:rsid w:val="00D839EC"/>
    <w:rsid w:val="00D8641B"/>
    <w:rsid w:val="00E15B6F"/>
    <w:rsid w:val="00E63805"/>
    <w:rsid w:val="00ED7279"/>
    <w:rsid w:val="00F14859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7FD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25</TotalTime>
  <Pages>1</Pages>
  <Words>85</Words>
  <Characters>485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18</cp:revision>
  <cp:lastPrinted>2017-06-16T16:04:00Z</cp:lastPrinted>
  <dcterms:created xsi:type="dcterms:W3CDTF">2018-01-09T13:11:00Z</dcterms:created>
  <dcterms:modified xsi:type="dcterms:W3CDTF">2018-11-26T12:47:00Z</dcterms:modified>
</cp:coreProperties>
</file>