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DD2" w:rsidRDefault="00F52DD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52DD2" w:rsidRPr="00473572" w:rsidRDefault="00F52DD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52DD2" w:rsidRPr="00473572" w:rsidRDefault="00F52DD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52DD2" w:rsidRPr="00473572" w:rsidRDefault="00F52DD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52DD2" w:rsidRDefault="00F52DD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52DD2" w:rsidRPr="005F2FCA" w:rsidRDefault="00F52DD2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Уемское</w:t>
      </w:r>
      <w:r w:rsidRPr="005F2FCA">
        <w:rPr>
          <w:rFonts w:ascii="Times New Roman" w:hAnsi="Times New Roman"/>
          <w:b/>
        </w:rPr>
        <w:t>»</w:t>
      </w:r>
    </w:p>
    <w:p w:rsidR="00F52DD2" w:rsidRDefault="00F52DD2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Футбольная площадка</w:t>
      </w:r>
    </w:p>
    <w:p w:rsidR="00F52DD2" w:rsidRDefault="00F52DD2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пос. </w:t>
      </w:r>
      <w:r>
        <w:rPr>
          <w:rFonts w:ascii="Times New Roman" w:hAnsi="Times New Roman"/>
        </w:rPr>
        <w:t>Уемский</w:t>
      </w:r>
      <w:r w:rsidRPr="00B6724E">
        <w:rPr>
          <w:rFonts w:ascii="Times New Roman" w:hAnsi="Times New Roman"/>
        </w:rPr>
        <w:t xml:space="preserve">, ул. </w:t>
      </w:r>
      <w:r>
        <w:rPr>
          <w:rFonts w:ascii="Times New Roman" w:hAnsi="Times New Roman"/>
        </w:rPr>
        <w:t>Большесельская, напротив д. 66</w:t>
      </w:r>
      <w:r w:rsidRPr="00B6724E">
        <w:rPr>
          <w:rFonts w:ascii="Times New Roman" w:hAnsi="Times New Roman"/>
        </w:rPr>
        <w:t xml:space="preserve"> </w:t>
      </w:r>
    </w:p>
    <w:p w:rsidR="00F52DD2" w:rsidRDefault="00F52DD2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F52DD2" w:rsidRPr="00473572" w:rsidRDefault="00F52DD2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F52DD2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52DD2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52DD2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52DD2" w:rsidRPr="000F347D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52DD2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F52DD2" w:rsidRDefault="00F52DD2" w:rsidP="0026180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F52DD2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F52DD2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52DD2" w:rsidRPr="005F512B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D1241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2pt;height:337.8pt">
            <v:imagedata r:id="rId6" o:title="" croptop="21722f" cropbottom="12480f" cropleft="23962f" cropright="9998f"/>
          </v:shape>
        </w:pict>
      </w:r>
    </w:p>
    <w:p w:rsidR="00F52DD2" w:rsidRPr="005F512B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52DD2" w:rsidRPr="003E088B" w:rsidRDefault="00F52D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sectPr w:rsidR="00F52DD2" w:rsidRPr="003E088B" w:rsidSect="002A3568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2DD2" w:rsidRDefault="00F52DD2" w:rsidP="00922DE3">
      <w:pPr>
        <w:spacing w:after="0" w:line="240" w:lineRule="auto"/>
      </w:pPr>
      <w:r>
        <w:separator/>
      </w:r>
    </w:p>
  </w:endnote>
  <w:endnote w:type="continuationSeparator" w:id="0">
    <w:p w:rsidR="00F52DD2" w:rsidRDefault="00F52DD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2DD2" w:rsidRDefault="00F52DD2" w:rsidP="00922DE3">
      <w:pPr>
        <w:spacing w:after="0" w:line="240" w:lineRule="auto"/>
      </w:pPr>
      <w:r>
        <w:separator/>
      </w:r>
    </w:p>
  </w:footnote>
  <w:footnote w:type="continuationSeparator" w:id="0">
    <w:p w:rsidR="00F52DD2" w:rsidRDefault="00F52DD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2DD2" w:rsidRPr="00895A8A" w:rsidRDefault="00F52DD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52DD2" w:rsidRPr="00895A8A" w:rsidRDefault="00F52DD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52DD2" w:rsidRPr="00895A8A" w:rsidRDefault="00F52DD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52DD2" w:rsidRDefault="00F52DD2" w:rsidP="002A3568">
    <w:pPr>
      <w:pStyle w:val="Header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  <w:p w:rsidR="00F52DD2" w:rsidRDefault="00F52DD2" w:rsidP="002A3568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66CA5"/>
    <w:rsid w:val="000F347D"/>
    <w:rsid w:val="00101327"/>
    <w:rsid w:val="001172E1"/>
    <w:rsid w:val="001948B0"/>
    <w:rsid w:val="001E1BBE"/>
    <w:rsid w:val="00241785"/>
    <w:rsid w:val="002555B0"/>
    <w:rsid w:val="00261805"/>
    <w:rsid w:val="0026750D"/>
    <w:rsid w:val="00295DC0"/>
    <w:rsid w:val="002A16EF"/>
    <w:rsid w:val="002A3568"/>
    <w:rsid w:val="002A4282"/>
    <w:rsid w:val="002C3901"/>
    <w:rsid w:val="002C6280"/>
    <w:rsid w:val="002D1241"/>
    <w:rsid w:val="002D4D57"/>
    <w:rsid w:val="00336274"/>
    <w:rsid w:val="00355E06"/>
    <w:rsid w:val="003E088B"/>
    <w:rsid w:val="00404E02"/>
    <w:rsid w:val="0040769C"/>
    <w:rsid w:val="00421BAE"/>
    <w:rsid w:val="004649A2"/>
    <w:rsid w:val="00473572"/>
    <w:rsid w:val="004B2D77"/>
    <w:rsid w:val="005158F4"/>
    <w:rsid w:val="00546509"/>
    <w:rsid w:val="00596545"/>
    <w:rsid w:val="005C5C6A"/>
    <w:rsid w:val="005E3C79"/>
    <w:rsid w:val="005F2FCA"/>
    <w:rsid w:val="005F512B"/>
    <w:rsid w:val="00630F8B"/>
    <w:rsid w:val="006C51B9"/>
    <w:rsid w:val="006D2C06"/>
    <w:rsid w:val="00723CDE"/>
    <w:rsid w:val="00736102"/>
    <w:rsid w:val="0075258A"/>
    <w:rsid w:val="007608B8"/>
    <w:rsid w:val="00785243"/>
    <w:rsid w:val="007C6B56"/>
    <w:rsid w:val="007D0265"/>
    <w:rsid w:val="007D2B2E"/>
    <w:rsid w:val="007E3B3D"/>
    <w:rsid w:val="007F31E6"/>
    <w:rsid w:val="0088051C"/>
    <w:rsid w:val="00895A8A"/>
    <w:rsid w:val="008E4E3C"/>
    <w:rsid w:val="008F290A"/>
    <w:rsid w:val="008F6F3E"/>
    <w:rsid w:val="00922DE3"/>
    <w:rsid w:val="0092465C"/>
    <w:rsid w:val="00930B9E"/>
    <w:rsid w:val="00947984"/>
    <w:rsid w:val="00974049"/>
    <w:rsid w:val="009C4D1F"/>
    <w:rsid w:val="009C5782"/>
    <w:rsid w:val="009F590E"/>
    <w:rsid w:val="00A07BE5"/>
    <w:rsid w:val="00A772B1"/>
    <w:rsid w:val="00AB1235"/>
    <w:rsid w:val="00AC17B3"/>
    <w:rsid w:val="00B1425F"/>
    <w:rsid w:val="00B6724E"/>
    <w:rsid w:val="00BA01A7"/>
    <w:rsid w:val="00BB1B2D"/>
    <w:rsid w:val="00BC39F1"/>
    <w:rsid w:val="00BD65EE"/>
    <w:rsid w:val="00BF53DB"/>
    <w:rsid w:val="00C42A84"/>
    <w:rsid w:val="00C47BEC"/>
    <w:rsid w:val="00C87579"/>
    <w:rsid w:val="00CD2E34"/>
    <w:rsid w:val="00CE52BA"/>
    <w:rsid w:val="00D018CC"/>
    <w:rsid w:val="00D153D7"/>
    <w:rsid w:val="00D62145"/>
    <w:rsid w:val="00D8641B"/>
    <w:rsid w:val="00D979A1"/>
    <w:rsid w:val="00DB5641"/>
    <w:rsid w:val="00DC2421"/>
    <w:rsid w:val="00F02DE1"/>
    <w:rsid w:val="00F31797"/>
    <w:rsid w:val="00F52DD2"/>
    <w:rsid w:val="00F85DB9"/>
    <w:rsid w:val="00F95691"/>
    <w:rsid w:val="00F958EF"/>
    <w:rsid w:val="00F9718A"/>
    <w:rsid w:val="00FC27F3"/>
    <w:rsid w:val="00FE2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AC17B3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6D2C06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7221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65</TotalTime>
  <Pages>1</Pages>
  <Words>68</Words>
  <Characters>392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39</cp:revision>
  <cp:lastPrinted>2018-10-08T10:13:00Z</cp:lastPrinted>
  <dcterms:created xsi:type="dcterms:W3CDTF">2018-01-09T13:11:00Z</dcterms:created>
  <dcterms:modified xsi:type="dcterms:W3CDTF">2018-12-05T12:07:00Z</dcterms:modified>
</cp:coreProperties>
</file>