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308" w:rsidRDefault="00E9530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95308" w:rsidRDefault="00E9530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95308" w:rsidRPr="00473572" w:rsidRDefault="00E9530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95308" w:rsidRPr="00473572" w:rsidRDefault="00E9530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95308" w:rsidRDefault="00E9530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95308" w:rsidRDefault="00E95308" w:rsidP="008A6DDC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Уемское</w:t>
      </w:r>
      <w:r>
        <w:rPr>
          <w:rFonts w:ascii="Times New Roman" w:hAnsi="Times New Roman"/>
          <w:b/>
        </w:rPr>
        <w:t>»</w:t>
      </w:r>
    </w:p>
    <w:p w:rsidR="00E95308" w:rsidRDefault="00E95308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«Уемская СШ» </w:t>
      </w:r>
    </w:p>
    <w:p w:rsidR="00E95308" w:rsidRDefault="00E95308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Структурное подразделение «Детский сад п. Уемский»</w:t>
      </w:r>
    </w:p>
    <w:p w:rsidR="00E95308" w:rsidRDefault="00E95308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пос. Уемский, ул. Большесельская, д.93 </w:t>
      </w:r>
      <w:r w:rsidRPr="008F6F3E">
        <w:rPr>
          <w:rFonts w:ascii="Times New Roman" w:hAnsi="Times New Roman"/>
        </w:rPr>
        <w:t>(наличие обособленной территории)</w:t>
      </w:r>
      <w:r>
        <w:rPr>
          <w:rFonts w:ascii="Times New Roman" w:hAnsi="Times New Roman"/>
        </w:rPr>
        <w:t xml:space="preserve"> </w:t>
      </w:r>
    </w:p>
    <w:p w:rsidR="00E95308" w:rsidRPr="00473572" w:rsidRDefault="00E95308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95308" w:rsidRDefault="00E9530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95308" w:rsidRDefault="00E9530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95308" w:rsidRDefault="00E9530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95308" w:rsidRDefault="00E9530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95308" w:rsidRPr="000F347D" w:rsidRDefault="00E9530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95308" w:rsidRDefault="00E95308" w:rsidP="00D156F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 </w:t>
      </w:r>
    </w:p>
    <w:p w:rsidR="00E95308" w:rsidRDefault="00E95308" w:rsidP="00D156F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95308" w:rsidRDefault="00E9530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95308" w:rsidRPr="003E088B" w:rsidRDefault="00E9530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95308" w:rsidRPr="008C3027" w:rsidRDefault="00E95308" w:rsidP="00072F16">
      <w:pPr>
        <w:spacing w:after="0" w:line="240" w:lineRule="auto"/>
        <w:jc w:val="center"/>
        <w:rPr>
          <w:rFonts w:ascii="Times New Roman" w:hAnsi="Times New Roman"/>
        </w:rPr>
      </w:pPr>
      <w:r w:rsidRPr="009605F9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2pt;height:339.6pt">
            <v:imagedata r:id="rId6" o:title="" croptop="13363f" cropbottom="9583f" cropleft="16893f" cropright="10308f"/>
          </v:shape>
        </w:pict>
      </w:r>
    </w:p>
    <w:p w:rsidR="00E95308" w:rsidRPr="00AF6045" w:rsidRDefault="00E95308" w:rsidP="00072F16">
      <w:pPr>
        <w:spacing w:after="0" w:line="240" w:lineRule="auto"/>
        <w:jc w:val="center"/>
        <w:rPr>
          <w:rFonts w:ascii="Times New Roman" w:hAnsi="Times New Roman"/>
        </w:rPr>
      </w:pPr>
    </w:p>
    <w:p w:rsidR="00E95308" w:rsidRPr="004649A2" w:rsidRDefault="00E95308" w:rsidP="00072F16">
      <w:pPr>
        <w:spacing w:after="0" w:line="240" w:lineRule="auto"/>
        <w:jc w:val="center"/>
        <w:rPr>
          <w:rFonts w:ascii="Times New Roman" w:hAnsi="Times New Roman"/>
        </w:rPr>
      </w:pPr>
    </w:p>
    <w:sectPr w:rsidR="00E95308" w:rsidRPr="004649A2" w:rsidSect="00072F16">
      <w:headerReference w:type="default" r:id="rId7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5308" w:rsidRDefault="00E95308" w:rsidP="00922DE3">
      <w:pPr>
        <w:spacing w:after="0" w:line="240" w:lineRule="auto"/>
      </w:pPr>
      <w:r>
        <w:separator/>
      </w:r>
    </w:p>
  </w:endnote>
  <w:endnote w:type="continuationSeparator" w:id="0">
    <w:p w:rsidR="00E95308" w:rsidRDefault="00E9530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5308" w:rsidRDefault="00E95308" w:rsidP="00922DE3">
      <w:pPr>
        <w:spacing w:after="0" w:line="240" w:lineRule="auto"/>
      </w:pPr>
      <w:r>
        <w:separator/>
      </w:r>
    </w:p>
  </w:footnote>
  <w:footnote w:type="continuationSeparator" w:id="0">
    <w:p w:rsidR="00E95308" w:rsidRDefault="00E9530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308" w:rsidRPr="00895A8A" w:rsidRDefault="00E9530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95308" w:rsidRPr="00895A8A" w:rsidRDefault="00E9530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95308" w:rsidRPr="00895A8A" w:rsidRDefault="00E9530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95308" w:rsidRDefault="00E95308" w:rsidP="00072F16">
    <w:pPr>
      <w:pStyle w:val="Header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37DA5"/>
    <w:rsid w:val="00040A40"/>
    <w:rsid w:val="00066154"/>
    <w:rsid w:val="00072F16"/>
    <w:rsid w:val="00074166"/>
    <w:rsid w:val="000874CC"/>
    <w:rsid w:val="000921FC"/>
    <w:rsid w:val="000A3A7D"/>
    <w:rsid w:val="000E0F97"/>
    <w:rsid w:val="000F347D"/>
    <w:rsid w:val="001144D2"/>
    <w:rsid w:val="00140629"/>
    <w:rsid w:val="0014237D"/>
    <w:rsid w:val="00153368"/>
    <w:rsid w:val="00157BDB"/>
    <w:rsid w:val="00174487"/>
    <w:rsid w:val="001E337B"/>
    <w:rsid w:val="002437DD"/>
    <w:rsid w:val="00276001"/>
    <w:rsid w:val="00277128"/>
    <w:rsid w:val="00295DC0"/>
    <w:rsid w:val="002C6280"/>
    <w:rsid w:val="002C7679"/>
    <w:rsid w:val="002D1118"/>
    <w:rsid w:val="00363444"/>
    <w:rsid w:val="003A36FA"/>
    <w:rsid w:val="003C1492"/>
    <w:rsid w:val="003E088B"/>
    <w:rsid w:val="00421BAE"/>
    <w:rsid w:val="004377F1"/>
    <w:rsid w:val="0045062E"/>
    <w:rsid w:val="004649A2"/>
    <w:rsid w:val="00473572"/>
    <w:rsid w:val="004B1585"/>
    <w:rsid w:val="004B2D77"/>
    <w:rsid w:val="004D7EF7"/>
    <w:rsid w:val="004E0412"/>
    <w:rsid w:val="004E322C"/>
    <w:rsid w:val="00546509"/>
    <w:rsid w:val="0057425E"/>
    <w:rsid w:val="005C11FA"/>
    <w:rsid w:val="005F2FCA"/>
    <w:rsid w:val="006D651F"/>
    <w:rsid w:val="006F1DE9"/>
    <w:rsid w:val="00723CDE"/>
    <w:rsid w:val="0075258A"/>
    <w:rsid w:val="00755AA3"/>
    <w:rsid w:val="00773AFC"/>
    <w:rsid w:val="00780A94"/>
    <w:rsid w:val="00785634"/>
    <w:rsid w:val="007D0265"/>
    <w:rsid w:val="007D2B2E"/>
    <w:rsid w:val="00895A8A"/>
    <w:rsid w:val="008A6DDC"/>
    <w:rsid w:val="008C3027"/>
    <w:rsid w:val="008F6F3E"/>
    <w:rsid w:val="00922DE3"/>
    <w:rsid w:val="00933145"/>
    <w:rsid w:val="009605F9"/>
    <w:rsid w:val="009C5782"/>
    <w:rsid w:val="009D17FA"/>
    <w:rsid w:val="009F590E"/>
    <w:rsid w:val="00A772B1"/>
    <w:rsid w:val="00AF6045"/>
    <w:rsid w:val="00B1425F"/>
    <w:rsid w:val="00B9146D"/>
    <w:rsid w:val="00BB3263"/>
    <w:rsid w:val="00BC20AB"/>
    <w:rsid w:val="00BC39F1"/>
    <w:rsid w:val="00BC5665"/>
    <w:rsid w:val="00BE5AE9"/>
    <w:rsid w:val="00C013FE"/>
    <w:rsid w:val="00C75774"/>
    <w:rsid w:val="00C87579"/>
    <w:rsid w:val="00CA409A"/>
    <w:rsid w:val="00CD2E34"/>
    <w:rsid w:val="00D04B47"/>
    <w:rsid w:val="00D1258F"/>
    <w:rsid w:val="00D156F9"/>
    <w:rsid w:val="00D25559"/>
    <w:rsid w:val="00D62145"/>
    <w:rsid w:val="00D8641B"/>
    <w:rsid w:val="00DC54DF"/>
    <w:rsid w:val="00E10523"/>
    <w:rsid w:val="00E62730"/>
    <w:rsid w:val="00E95308"/>
    <w:rsid w:val="00EC31D6"/>
    <w:rsid w:val="00F541CC"/>
    <w:rsid w:val="00F7087D"/>
    <w:rsid w:val="00F815AD"/>
    <w:rsid w:val="00F95691"/>
    <w:rsid w:val="00F958EF"/>
    <w:rsid w:val="00FD4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F7087D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F541CC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135</TotalTime>
  <Pages>1</Pages>
  <Words>78</Words>
  <Characters>445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35</cp:revision>
  <cp:lastPrinted>2018-10-08T10:11:00Z</cp:lastPrinted>
  <dcterms:created xsi:type="dcterms:W3CDTF">2018-01-09T13:11:00Z</dcterms:created>
  <dcterms:modified xsi:type="dcterms:W3CDTF">2018-12-05T12:08:00Z</dcterms:modified>
</cp:coreProperties>
</file>