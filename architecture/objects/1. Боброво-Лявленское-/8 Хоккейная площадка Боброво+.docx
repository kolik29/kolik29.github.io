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518" w:rsidRDefault="002A651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A6518" w:rsidRPr="00473572" w:rsidRDefault="002A65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A6518" w:rsidRPr="00473572" w:rsidRDefault="002A65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A6518" w:rsidRDefault="002A651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A6518" w:rsidRPr="005F2FCA" w:rsidRDefault="002A6518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 w:rsidRPr="005F2FCA">
        <w:rPr>
          <w:rFonts w:ascii="Times New Roman" w:hAnsi="Times New Roman"/>
        </w:rPr>
        <w:t>Боброво-Лявленское</w:t>
      </w:r>
      <w:r w:rsidRPr="005F2FCA">
        <w:rPr>
          <w:rFonts w:ascii="Times New Roman" w:hAnsi="Times New Roman"/>
          <w:b/>
        </w:rPr>
        <w:t>»</w:t>
      </w:r>
    </w:p>
    <w:p w:rsidR="002A6518" w:rsidRDefault="002A6518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Хоккейная площадка</w:t>
      </w:r>
    </w:p>
    <w:p w:rsidR="002A6518" w:rsidRDefault="002A6518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 </w:t>
      </w:r>
      <w:r w:rsidRPr="00B6724E">
        <w:rPr>
          <w:rFonts w:ascii="Times New Roman" w:hAnsi="Times New Roman"/>
        </w:rPr>
        <w:t>пос. Боброво, ул. Лесная,</w:t>
      </w:r>
    </w:p>
    <w:p w:rsidR="002A6518" w:rsidRDefault="002A6518" w:rsidP="00B6724E">
      <w:pPr>
        <w:spacing w:after="0" w:line="240" w:lineRule="auto"/>
        <w:jc w:val="both"/>
        <w:rPr>
          <w:rFonts w:ascii="Times New Roman" w:hAnsi="Times New Roman"/>
        </w:rPr>
      </w:pPr>
      <w:r w:rsidRPr="00B6724E">
        <w:rPr>
          <w:rFonts w:ascii="Times New Roman" w:hAnsi="Times New Roman"/>
        </w:rPr>
        <w:t xml:space="preserve"> напротив д. 5б </w:t>
      </w:r>
    </w:p>
    <w:p w:rsidR="002A6518" w:rsidRDefault="002A6518" w:rsidP="00B6724E">
      <w:pPr>
        <w:spacing w:after="0" w:line="240" w:lineRule="auto"/>
        <w:jc w:val="both"/>
        <w:rPr>
          <w:rFonts w:ascii="Times New Roman" w:hAnsi="Times New Roman"/>
        </w:rPr>
      </w:pPr>
      <w:r w:rsidRPr="00B6724E">
        <w:rPr>
          <w:rFonts w:ascii="Times New Roman" w:hAnsi="Times New Roman"/>
        </w:rPr>
        <w:t>(напротив здания администрации МО «Боброво-Лявленское»)</w:t>
      </w:r>
      <w:r>
        <w:rPr>
          <w:rFonts w:ascii="Times New Roman" w:hAnsi="Times New Roman"/>
        </w:rPr>
        <w:t xml:space="preserve"> </w:t>
      </w:r>
    </w:p>
    <w:p w:rsidR="002A6518" w:rsidRPr="00473572" w:rsidRDefault="002A6518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A6518" w:rsidRDefault="002A65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A6518" w:rsidRDefault="002A65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A6518" w:rsidRDefault="002A65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A6518" w:rsidRDefault="002A65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A6518" w:rsidRPr="000F347D" w:rsidRDefault="002A65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6518" w:rsidRDefault="002A6518" w:rsidP="00DA38F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</w:t>
      </w:r>
      <w:r>
        <w:rPr>
          <w:noProof/>
          <w:lang w:eastAsia="ru-RU"/>
        </w:rPr>
        <w:pict>
          <v:line id="_x0000_s1029" style="position:absolute;left:0;text-align:left;z-index:251661312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обособленная территория</w:t>
      </w:r>
    </w:p>
    <w:p w:rsidR="002A6518" w:rsidRPr="003E088B" w:rsidRDefault="002A65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A6518" w:rsidRPr="004649A2" w:rsidRDefault="002A6518" w:rsidP="00B46E22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  <w:r w:rsidRPr="0022529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pt;height:405pt">
            <v:imagedata r:id="rId6" o:title="" croptop="12966f" cropbottom="7100f" cropleft="11697f" cropright="19354f"/>
          </v:shape>
        </w:pict>
      </w:r>
    </w:p>
    <w:sectPr w:rsidR="002A6518" w:rsidRPr="004649A2" w:rsidSect="00B46E22">
      <w:headerReference w:type="default" r:id="rId7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6518" w:rsidRDefault="002A6518" w:rsidP="00922DE3">
      <w:pPr>
        <w:spacing w:after="0" w:line="240" w:lineRule="auto"/>
      </w:pPr>
      <w:r>
        <w:separator/>
      </w:r>
    </w:p>
  </w:endnote>
  <w:endnote w:type="continuationSeparator" w:id="0">
    <w:p w:rsidR="002A6518" w:rsidRDefault="002A651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6518" w:rsidRDefault="002A6518" w:rsidP="00922DE3">
      <w:pPr>
        <w:spacing w:after="0" w:line="240" w:lineRule="auto"/>
      </w:pPr>
      <w:r>
        <w:separator/>
      </w:r>
    </w:p>
  </w:footnote>
  <w:footnote w:type="continuationSeparator" w:id="0">
    <w:p w:rsidR="002A6518" w:rsidRDefault="002A651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6518" w:rsidRPr="00895A8A" w:rsidRDefault="002A651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A6518" w:rsidRPr="00895A8A" w:rsidRDefault="002A651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A6518" w:rsidRPr="00895A8A" w:rsidRDefault="002A651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A6518" w:rsidRDefault="002A6518" w:rsidP="00B46E22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 xml:space="preserve">17» 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 г</w:t>
      </w:r>
    </w:smartTag>
    <w:r>
      <w:rPr>
        <w:sz w:val="18"/>
        <w:szCs w:val="18"/>
      </w:rPr>
      <w:t>. №316</w:t>
    </w:r>
  </w:p>
  <w:p w:rsidR="002A6518" w:rsidRDefault="002A6518" w:rsidP="00922DE3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26BAF"/>
    <w:rsid w:val="00066154"/>
    <w:rsid w:val="000F347D"/>
    <w:rsid w:val="0022529C"/>
    <w:rsid w:val="002555B0"/>
    <w:rsid w:val="00295DC0"/>
    <w:rsid w:val="002A6518"/>
    <w:rsid w:val="002C6280"/>
    <w:rsid w:val="002E602A"/>
    <w:rsid w:val="003205A6"/>
    <w:rsid w:val="0032145D"/>
    <w:rsid w:val="003E088B"/>
    <w:rsid w:val="00421BAE"/>
    <w:rsid w:val="004649A2"/>
    <w:rsid w:val="00473572"/>
    <w:rsid w:val="004B2D77"/>
    <w:rsid w:val="00552956"/>
    <w:rsid w:val="005F2FCA"/>
    <w:rsid w:val="00723CDE"/>
    <w:rsid w:val="0075258A"/>
    <w:rsid w:val="007D0265"/>
    <w:rsid w:val="007D2B2E"/>
    <w:rsid w:val="008902C3"/>
    <w:rsid w:val="00895A8A"/>
    <w:rsid w:val="008A549E"/>
    <w:rsid w:val="008F6F3E"/>
    <w:rsid w:val="00922DE3"/>
    <w:rsid w:val="00941A6A"/>
    <w:rsid w:val="009C1E9D"/>
    <w:rsid w:val="009C5782"/>
    <w:rsid w:val="009F590E"/>
    <w:rsid w:val="00A772B1"/>
    <w:rsid w:val="00AB1235"/>
    <w:rsid w:val="00B1425F"/>
    <w:rsid w:val="00B46E22"/>
    <w:rsid w:val="00B6724E"/>
    <w:rsid w:val="00BC39F1"/>
    <w:rsid w:val="00C87579"/>
    <w:rsid w:val="00CD2E34"/>
    <w:rsid w:val="00D62145"/>
    <w:rsid w:val="00D8641B"/>
    <w:rsid w:val="00DA38F5"/>
    <w:rsid w:val="00DA5E8C"/>
    <w:rsid w:val="00DB1BB9"/>
    <w:rsid w:val="00DB5641"/>
    <w:rsid w:val="00DC2508"/>
    <w:rsid w:val="00E344A3"/>
    <w:rsid w:val="00F47E39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4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026BA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472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75</Words>
  <Characters>429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17</cp:revision>
  <cp:lastPrinted>2017-06-16T16:04:00Z</cp:lastPrinted>
  <dcterms:created xsi:type="dcterms:W3CDTF">2018-01-09T13:11:00Z</dcterms:created>
  <dcterms:modified xsi:type="dcterms:W3CDTF">2018-12-05T14:09:00Z</dcterms:modified>
</cp:coreProperties>
</file>