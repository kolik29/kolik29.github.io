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1447C" w:rsidRDefault="0021447C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21447C" w:rsidRPr="00473572" w:rsidRDefault="0021447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21447C" w:rsidRPr="00473572" w:rsidRDefault="0021447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21447C" w:rsidRPr="00473572" w:rsidRDefault="0021447C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21447C" w:rsidRDefault="0021447C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21447C" w:rsidRPr="00556334" w:rsidRDefault="0021447C" w:rsidP="00E2570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 xml:space="preserve">Территория: </w:t>
      </w:r>
      <w:r>
        <w:rPr>
          <w:rFonts w:ascii="Times New Roman" w:hAnsi="Times New Roman"/>
        </w:rPr>
        <w:t xml:space="preserve">МО </w:t>
      </w:r>
      <w:r w:rsidRPr="00556334">
        <w:rPr>
          <w:rFonts w:ascii="Times New Roman" w:hAnsi="Times New Roman"/>
        </w:rPr>
        <w:t>«Сельское поселение «Соловецкое»</w:t>
      </w:r>
    </w:p>
    <w:p w:rsidR="0021447C" w:rsidRDefault="0021447C" w:rsidP="004F6E12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Помещение для занятий физкультурой</w:t>
      </w:r>
      <w:r w:rsidRPr="004F6E12">
        <w:rPr>
          <w:rFonts w:ascii="Times New Roman" w:hAnsi="Times New Roman"/>
        </w:rPr>
        <w:t xml:space="preserve"> </w:t>
      </w:r>
    </w:p>
    <w:p w:rsidR="0021447C" w:rsidRDefault="0021447C" w:rsidP="00CD453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Адрес объекта: </w:t>
      </w:r>
      <w:r w:rsidRPr="00CD4536">
        <w:rPr>
          <w:rFonts w:ascii="Times New Roman" w:hAnsi="Times New Roman"/>
        </w:rPr>
        <w:t>Архангельская обл., Приморский район, п. Соловецкий,</w:t>
      </w:r>
    </w:p>
    <w:p w:rsidR="0021447C" w:rsidRDefault="0021447C" w:rsidP="00CD4536">
      <w:pPr>
        <w:spacing w:after="0" w:line="24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Гостевой дом паломников, ул. Сивко, д. 4</w:t>
      </w:r>
    </w:p>
    <w:p w:rsidR="0021447C" w:rsidRDefault="0021447C" w:rsidP="00CD4536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</w:p>
    <w:p w:rsidR="0021447C" w:rsidRPr="00473572" w:rsidRDefault="0021447C" w:rsidP="00CD4536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21447C" w:rsidRDefault="0021447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21447C" w:rsidRDefault="0021447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21447C" w:rsidRDefault="0021447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21447C" w:rsidRPr="000F347D" w:rsidRDefault="0021447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21447C" w:rsidRPr="000F347D" w:rsidRDefault="0021447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21447C" w:rsidRDefault="0021447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</w:p>
    <w:p w:rsidR="0021447C" w:rsidRDefault="0021447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              - обособленная территория</w:t>
      </w:r>
    </w:p>
    <w:p w:rsidR="0021447C" w:rsidRPr="003E088B" w:rsidRDefault="0021447C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</w:p>
    <w:p w:rsidR="0021447C" w:rsidRPr="00F04BA9" w:rsidRDefault="0021447C" w:rsidP="00203861">
      <w:pPr>
        <w:spacing w:after="0" w:line="240" w:lineRule="auto"/>
        <w:jc w:val="center"/>
        <w:rPr>
          <w:rFonts w:ascii="Times New Roman" w:hAnsi="Times New Roman"/>
        </w:rPr>
      </w:pPr>
      <w:r w:rsidRPr="008F1F07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5.4pt;height:277.2pt">
            <v:imagedata r:id="rId6" o:title="" croptop="11712f" cropbottom="7394f" cropleft="5257f" cropright="6345f"/>
          </v:shape>
        </w:pict>
      </w:r>
    </w:p>
    <w:p w:rsidR="0021447C" w:rsidRPr="004649A2" w:rsidRDefault="0021447C" w:rsidP="00203861">
      <w:pPr>
        <w:spacing w:after="0" w:line="240" w:lineRule="auto"/>
        <w:jc w:val="center"/>
        <w:rPr>
          <w:rFonts w:ascii="Times New Roman" w:hAnsi="Times New Roman"/>
        </w:rPr>
      </w:pPr>
    </w:p>
    <w:sectPr w:rsidR="0021447C" w:rsidRPr="004649A2" w:rsidSect="005E5687">
      <w:headerReference w:type="default" r:id="rId7"/>
      <w:pgSz w:w="11906" w:h="16838"/>
      <w:pgMar w:top="1134" w:right="70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47C" w:rsidRDefault="0021447C" w:rsidP="00922DE3">
      <w:pPr>
        <w:spacing w:after="0" w:line="240" w:lineRule="auto"/>
      </w:pPr>
      <w:r>
        <w:separator/>
      </w:r>
    </w:p>
  </w:endnote>
  <w:endnote w:type="continuationSeparator" w:id="0">
    <w:p w:rsidR="0021447C" w:rsidRDefault="0021447C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47C" w:rsidRDefault="0021447C" w:rsidP="00922DE3">
      <w:pPr>
        <w:spacing w:after="0" w:line="240" w:lineRule="auto"/>
      </w:pPr>
      <w:r>
        <w:separator/>
      </w:r>
    </w:p>
  </w:footnote>
  <w:footnote w:type="continuationSeparator" w:id="0">
    <w:p w:rsidR="0021447C" w:rsidRDefault="0021447C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1447C" w:rsidRPr="00895A8A" w:rsidRDefault="0021447C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21447C" w:rsidRPr="00895A8A" w:rsidRDefault="0021447C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21447C" w:rsidRPr="00895A8A" w:rsidRDefault="0021447C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21447C" w:rsidRPr="005E5687" w:rsidRDefault="0021447C" w:rsidP="005E5687">
    <w:pPr>
      <w:tabs>
        <w:tab w:val="center" w:pos="4677"/>
        <w:tab w:val="right" w:pos="9355"/>
      </w:tabs>
      <w:spacing w:after="0" w:line="240" w:lineRule="auto"/>
      <w:jc w:val="right"/>
      <w:rPr>
        <w:sz w:val="18"/>
        <w:szCs w:val="18"/>
      </w:rPr>
    </w:pPr>
    <w:r w:rsidRPr="005E5687">
      <w:rPr>
        <w:sz w:val="18"/>
        <w:szCs w:val="18"/>
      </w:rPr>
      <w:t xml:space="preserve">от «17» мая  </w:t>
    </w:r>
    <w:smartTag w:uri="urn:schemas-microsoft-com:office:smarttags" w:element="metricconverter">
      <w:smartTagPr>
        <w:attr w:name="ProductID" w:val="2018 г"/>
      </w:smartTagPr>
      <w:r w:rsidRPr="005E5687">
        <w:rPr>
          <w:sz w:val="18"/>
          <w:szCs w:val="18"/>
        </w:rPr>
        <w:t>2018 г</w:t>
      </w:r>
    </w:smartTag>
    <w:r w:rsidRPr="005E5687">
      <w:rPr>
        <w:sz w:val="18"/>
        <w:szCs w:val="18"/>
      </w:rPr>
      <w:t>. №316</w:t>
    </w:r>
  </w:p>
  <w:p w:rsidR="0021447C" w:rsidRDefault="0021447C" w:rsidP="005E5687">
    <w:pPr>
      <w:pStyle w:val="Header"/>
      <w:jc w:val="right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606A2"/>
    <w:rsid w:val="000E046C"/>
    <w:rsid w:val="000F347D"/>
    <w:rsid w:val="001F4C11"/>
    <w:rsid w:val="00203861"/>
    <w:rsid w:val="0021447C"/>
    <w:rsid w:val="00270591"/>
    <w:rsid w:val="00295DC0"/>
    <w:rsid w:val="002C6280"/>
    <w:rsid w:val="002F2515"/>
    <w:rsid w:val="00300C1E"/>
    <w:rsid w:val="003478B8"/>
    <w:rsid w:val="00362712"/>
    <w:rsid w:val="003A49B1"/>
    <w:rsid w:val="003D6E9E"/>
    <w:rsid w:val="003E088B"/>
    <w:rsid w:val="003F5868"/>
    <w:rsid w:val="004649A2"/>
    <w:rsid w:val="00473572"/>
    <w:rsid w:val="004C546E"/>
    <w:rsid w:val="004F6E12"/>
    <w:rsid w:val="00504E8B"/>
    <w:rsid w:val="005475ED"/>
    <w:rsid w:val="00556334"/>
    <w:rsid w:val="005D1D8F"/>
    <w:rsid w:val="005E5687"/>
    <w:rsid w:val="005E6E0D"/>
    <w:rsid w:val="005F2FCA"/>
    <w:rsid w:val="005F3E15"/>
    <w:rsid w:val="00674E86"/>
    <w:rsid w:val="006B4D5B"/>
    <w:rsid w:val="006F0337"/>
    <w:rsid w:val="00723CDE"/>
    <w:rsid w:val="007B1EBB"/>
    <w:rsid w:val="007B5832"/>
    <w:rsid w:val="007D0265"/>
    <w:rsid w:val="007D2B2E"/>
    <w:rsid w:val="007D5144"/>
    <w:rsid w:val="007F43BC"/>
    <w:rsid w:val="00862F88"/>
    <w:rsid w:val="00895A8A"/>
    <w:rsid w:val="008F1F07"/>
    <w:rsid w:val="00922DE3"/>
    <w:rsid w:val="0099381D"/>
    <w:rsid w:val="009C417F"/>
    <w:rsid w:val="009C5782"/>
    <w:rsid w:val="009E6E79"/>
    <w:rsid w:val="009F389C"/>
    <w:rsid w:val="00A54B22"/>
    <w:rsid w:val="00A772B1"/>
    <w:rsid w:val="00AA300F"/>
    <w:rsid w:val="00B1425F"/>
    <w:rsid w:val="00B53EF9"/>
    <w:rsid w:val="00C75DF9"/>
    <w:rsid w:val="00C87579"/>
    <w:rsid w:val="00CD4536"/>
    <w:rsid w:val="00CD6367"/>
    <w:rsid w:val="00D84CAB"/>
    <w:rsid w:val="00D8641B"/>
    <w:rsid w:val="00DE4E83"/>
    <w:rsid w:val="00DF7DC4"/>
    <w:rsid w:val="00E25706"/>
    <w:rsid w:val="00E40FA5"/>
    <w:rsid w:val="00EA7D29"/>
    <w:rsid w:val="00EC59E3"/>
    <w:rsid w:val="00F04BA9"/>
    <w:rsid w:val="00F04FB2"/>
    <w:rsid w:val="00F958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E9E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9679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9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79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36</TotalTime>
  <Pages>1</Pages>
  <Words>77</Words>
  <Characters>444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24</cp:revision>
  <cp:lastPrinted>2017-06-16T16:04:00Z</cp:lastPrinted>
  <dcterms:created xsi:type="dcterms:W3CDTF">2018-01-09T13:11:00Z</dcterms:created>
  <dcterms:modified xsi:type="dcterms:W3CDTF">2018-11-14T11:58:00Z</dcterms:modified>
</cp:coreProperties>
</file>