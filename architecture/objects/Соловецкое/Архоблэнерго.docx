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8FA" w:rsidRDefault="00CB38F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B38FA" w:rsidRPr="00473572" w:rsidRDefault="00CB38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CB38FA" w:rsidRPr="00473572" w:rsidRDefault="00CB38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CB38FA" w:rsidRPr="00473572" w:rsidRDefault="00CB38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B38FA" w:rsidRDefault="00CB38F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B38FA" w:rsidRPr="00556334" w:rsidRDefault="00CB38FA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 w:rsidRPr="00556334">
        <w:rPr>
          <w:rFonts w:ascii="Times New Roman" w:hAnsi="Times New Roman"/>
        </w:rPr>
        <w:t>«Сельское поселение «Соловецкое»</w:t>
      </w:r>
    </w:p>
    <w:p w:rsidR="00CB38FA" w:rsidRDefault="00CB38FA" w:rsidP="004F6E1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A0494E">
        <w:rPr>
          <w:rFonts w:ascii="Times New Roman" w:hAnsi="Times New Roman"/>
        </w:rPr>
        <w:t xml:space="preserve">Производственные объекты </w:t>
      </w:r>
    </w:p>
    <w:p w:rsidR="00CB38FA" w:rsidRDefault="00CB38FA" w:rsidP="004F6E12">
      <w:pPr>
        <w:spacing w:after="0" w:line="240" w:lineRule="auto"/>
        <w:jc w:val="both"/>
        <w:rPr>
          <w:rFonts w:ascii="Times New Roman" w:hAnsi="Times New Roman"/>
        </w:rPr>
      </w:pPr>
      <w:r w:rsidRPr="00A0494E">
        <w:rPr>
          <w:rFonts w:ascii="Times New Roman" w:hAnsi="Times New Roman"/>
        </w:rPr>
        <w:t>ОАО «АрхоблЭнерго» филиал «Соловецкий»</w:t>
      </w:r>
    </w:p>
    <w:p w:rsidR="00CB38FA" w:rsidRDefault="00CB38FA" w:rsidP="00A0494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A0494E">
        <w:rPr>
          <w:rFonts w:ascii="Times New Roman" w:hAnsi="Times New Roman"/>
        </w:rPr>
        <w:t>Архангельская область, Приморский район</w:t>
      </w:r>
      <w:r>
        <w:rPr>
          <w:rFonts w:ascii="Times New Roman" w:hAnsi="Times New Roman"/>
        </w:rPr>
        <w:t>,</w:t>
      </w:r>
    </w:p>
    <w:p w:rsidR="00CB38FA" w:rsidRDefault="00CB38FA" w:rsidP="00A0494E">
      <w:pPr>
        <w:spacing w:after="0" w:line="240" w:lineRule="auto"/>
        <w:jc w:val="both"/>
        <w:rPr>
          <w:rFonts w:ascii="Times New Roman" w:hAnsi="Times New Roman"/>
        </w:rPr>
      </w:pPr>
      <w:r w:rsidRPr="00A0494E">
        <w:rPr>
          <w:rFonts w:ascii="Times New Roman" w:hAnsi="Times New Roman"/>
        </w:rPr>
        <w:t xml:space="preserve">пос. Соловецкий, ул. Заозерная, д. 13 </w:t>
      </w:r>
    </w:p>
    <w:p w:rsidR="00CB38FA" w:rsidRPr="00473572" w:rsidRDefault="00CB38FA" w:rsidP="00A049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CB38FA" w:rsidRDefault="00CB38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CB38FA" w:rsidRDefault="00CB38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CB38FA" w:rsidRDefault="00CB38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B38FA" w:rsidRPr="000F347D" w:rsidRDefault="00CB38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CB38FA" w:rsidRPr="000F347D" w:rsidRDefault="00CB38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  <w:bookmarkStart w:id="0" w:name="_GoBack"/>
      <w:bookmarkEnd w:id="0"/>
    </w:p>
    <w:p w:rsidR="00CB38FA" w:rsidRDefault="00CB38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CB38FA" w:rsidRDefault="00CB38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CB38FA" w:rsidRPr="003E088B" w:rsidRDefault="00CB38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B38FA" w:rsidRPr="00792E61" w:rsidRDefault="00CB38FA" w:rsidP="004649A2">
      <w:pPr>
        <w:spacing w:after="0" w:line="240" w:lineRule="auto"/>
        <w:jc w:val="both"/>
        <w:rPr>
          <w:rFonts w:ascii="Times New Roman" w:hAnsi="Times New Roman"/>
        </w:rPr>
      </w:pPr>
      <w:r w:rsidRPr="001C23C0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4pt;height:277.8pt">
            <v:imagedata r:id="rId6" o:title="" croptop="11913f" cropbottom="7078f" cropleft="9677f" cropright="3932f"/>
          </v:shape>
        </w:pict>
      </w:r>
    </w:p>
    <w:p w:rsidR="00CB38FA" w:rsidRPr="00792E61" w:rsidRDefault="00CB38FA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CB38FA" w:rsidRPr="00195A05" w:rsidRDefault="00CB38FA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CB38FA" w:rsidRPr="004649A2" w:rsidRDefault="00CB38FA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CB38FA" w:rsidRPr="004649A2" w:rsidSect="0060332A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38FA" w:rsidRDefault="00CB38FA" w:rsidP="00922DE3">
      <w:pPr>
        <w:spacing w:after="0" w:line="240" w:lineRule="auto"/>
      </w:pPr>
      <w:r>
        <w:separator/>
      </w:r>
    </w:p>
  </w:endnote>
  <w:endnote w:type="continuationSeparator" w:id="0">
    <w:p w:rsidR="00CB38FA" w:rsidRDefault="00CB38F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38FA" w:rsidRDefault="00CB38FA" w:rsidP="00922DE3">
      <w:pPr>
        <w:spacing w:after="0" w:line="240" w:lineRule="auto"/>
      </w:pPr>
      <w:r>
        <w:separator/>
      </w:r>
    </w:p>
  </w:footnote>
  <w:footnote w:type="continuationSeparator" w:id="0">
    <w:p w:rsidR="00CB38FA" w:rsidRDefault="00CB38F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38FA" w:rsidRPr="00895A8A" w:rsidRDefault="00CB38F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CB38FA" w:rsidRPr="00895A8A" w:rsidRDefault="00CB38F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CB38FA" w:rsidRPr="00895A8A" w:rsidRDefault="00CB38F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CB38FA" w:rsidRDefault="00CB38FA" w:rsidP="0060332A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CB38FA" w:rsidRDefault="00CB38FA" w:rsidP="0060332A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15D2D"/>
    <w:rsid w:val="000606A2"/>
    <w:rsid w:val="000A7AB8"/>
    <w:rsid w:val="000E046C"/>
    <w:rsid w:val="000F347D"/>
    <w:rsid w:val="00191577"/>
    <w:rsid w:val="00195A05"/>
    <w:rsid w:val="001C23C0"/>
    <w:rsid w:val="001F73A7"/>
    <w:rsid w:val="00212ACA"/>
    <w:rsid w:val="00225AC2"/>
    <w:rsid w:val="00270591"/>
    <w:rsid w:val="00295DC0"/>
    <w:rsid w:val="002A1AB5"/>
    <w:rsid w:val="002A47B3"/>
    <w:rsid w:val="002C6280"/>
    <w:rsid w:val="00300C1E"/>
    <w:rsid w:val="003478B8"/>
    <w:rsid w:val="00362712"/>
    <w:rsid w:val="00381468"/>
    <w:rsid w:val="003C77E9"/>
    <w:rsid w:val="003D6E9E"/>
    <w:rsid w:val="003E088B"/>
    <w:rsid w:val="003F5868"/>
    <w:rsid w:val="004058DB"/>
    <w:rsid w:val="004649A2"/>
    <w:rsid w:val="004677D0"/>
    <w:rsid w:val="00473572"/>
    <w:rsid w:val="004B5256"/>
    <w:rsid w:val="004C546E"/>
    <w:rsid w:val="004F6E12"/>
    <w:rsid w:val="00504E8B"/>
    <w:rsid w:val="00556334"/>
    <w:rsid w:val="005D1D8F"/>
    <w:rsid w:val="005E6E0D"/>
    <w:rsid w:val="005F2FCA"/>
    <w:rsid w:val="005F3E15"/>
    <w:rsid w:val="0060332A"/>
    <w:rsid w:val="00617B32"/>
    <w:rsid w:val="00674E86"/>
    <w:rsid w:val="006B4D5B"/>
    <w:rsid w:val="006D7AD2"/>
    <w:rsid w:val="006F0337"/>
    <w:rsid w:val="006F5F5E"/>
    <w:rsid w:val="00723CDE"/>
    <w:rsid w:val="00792E61"/>
    <w:rsid w:val="007B1EBB"/>
    <w:rsid w:val="007B5832"/>
    <w:rsid w:val="007D0265"/>
    <w:rsid w:val="007D2B2E"/>
    <w:rsid w:val="007D5144"/>
    <w:rsid w:val="00862F88"/>
    <w:rsid w:val="00865E3F"/>
    <w:rsid w:val="008719E6"/>
    <w:rsid w:val="00891522"/>
    <w:rsid w:val="00895A8A"/>
    <w:rsid w:val="00907059"/>
    <w:rsid w:val="00922DE3"/>
    <w:rsid w:val="0092340F"/>
    <w:rsid w:val="009C417F"/>
    <w:rsid w:val="009C5782"/>
    <w:rsid w:val="009E6E79"/>
    <w:rsid w:val="00A0494E"/>
    <w:rsid w:val="00A772B1"/>
    <w:rsid w:val="00A8429E"/>
    <w:rsid w:val="00B1425F"/>
    <w:rsid w:val="00B42B0C"/>
    <w:rsid w:val="00B53EF9"/>
    <w:rsid w:val="00C17523"/>
    <w:rsid w:val="00C87579"/>
    <w:rsid w:val="00C90E57"/>
    <w:rsid w:val="00CB38FA"/>
    <w:rsid w:val="00CD058B"/>
    <w:rsid w:val="00CD4536"/>
    <w:rsid w:val="00CD6367"/>
    <w:rsid w:val="00CE53A9"/>
    <w:rsid w:val="00D84CAB"/>
    <w:rsid w:val="00D8641B"/>
    <w:rsid w:val="00D97FA0"/>
    <w:rsid w:val="00DE4E83"/>
    <w:rsid w:val="00DF7DC4"/>
    <w:rsid w:val="00E04ECE"/>
    <w:rsid w:val="00E25706"/>
    <w:rsid w:val="00E25A87"/>
    <w:rsid w:val="00E40FA5"/>
    <w:rsid w:val="00EA06FC"/>
    <w:rsid w:val="00EC0774"/>
    <w:rsid w:val="00EC59E3"/>
    <w:rsid w:val="00F04FB2"/>
    <w:rsid w:val="00F56472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3680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35</TotalTime>
  <Pages>1</Pages>
  <Words>80</Words>
  <Characters>457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32</cp:revision>
  <cp:lastPrinted>2017-06-16T16:04:00Z</cp:lastPrinted>
  <dcterms:created xsi:type="dcterms:W3CDTF">2018-01-09T13:11:00Z</dcterms:created>
  <dcterms:modified xsi:type="dcterms:W3CDTF">2018-11-14T13:42:00Z</dcterms:modified>
</cp:coreProperties>
</file>