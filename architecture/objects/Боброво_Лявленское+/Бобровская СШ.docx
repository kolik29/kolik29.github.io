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57E6" w:rsidRDefault="003057E6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3057E6" w:rsidRPr="00473572" w:rsidRDefault="003057E6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3057E6" w:rsidRPr="00473572" w:rsidRDefault="003057E6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3057E6" w:rsidRPr="00473572" w:rsidRDefault="003057E6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3057E6" w:rsidRPr="005F2FCA" w:rsidRDefault="003057E6" w:rsidP="004649A2">
      <w:pPr>
        <w:spacing w:after="0" w:line="240" w:lineRule="auto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5F2FCA">
        <w:rPr>
          <w:rFonts w:ascii="Times New Roman" w:hAnsi="Times New Roman"/>
          <w:b/>
        </w:rPr>
        <w:t>«</w:t>
      </w:r>
      <w:r w:rsidRPr="005F2FCA">
        <w:rPr>
          <w:rFonts w:ascii="Times New Roman" w:hAnsi="Times New Roman"/>
        </w:rPr>
        <w:t>Боброво-Лявленское</w:t>
      </w:r>
      <w:r w:rsidRPr="005F2FCA">
        <w:rPr>
          <w:rFonts w:ascii="Times New Roman" w:hAnsi="Times New Roman"/>
          <w:b/>
        </w:rPr>
        <w:t>»</w:t>
      </w:r>
    </w:p>
    <w:p w:rsidR="003057E6" w:rsidRDefault="003057E6" w:rsidP="0075258A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МБОУ «Бобровская С</w:t>
      </w:r>
      <w:r w:rsidRPr="00F95691">
        <w:rPr>
          <w:rFonts w:ascii="Times New Roman" w:hAnsi="Times New Roman"/>
        </w:rPr>
        <w:t xml:space="preserve">Ш» </w:t>
      </w:r>
    </w:p>
    <w:p w:rsidR="003057E6" w:rsidRDefault="003057E6" w:rsidP="00F95691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F95691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п.Боброво, ул.Школьная, д.1 и д.3</w:t>
      </w:r>
    </w:p>
    <w:p w:rsidR="003057E6" w:rsidRPr="00F95691" w:rsidRDefault="003057E6" w:rsidP="00F95691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( </w:t>
      </w:r>
      <w:hyperlink r:id="rId6" w:history="1">
        <w:r w:rsidRPr="003F2E38">
          <w:rPr>
            <w:rStyle w:val="Hyperlink"/>
            <w:rFonts w:ascii="Times New Roman" w:hAnsi="Times New Roman"/>
          </w:rPr>
          <w:t>гиперссылка-нажмите</w:t>
        </w:r>
      </w:hyperlink>
      <w:r>
        <w:rPr>
          <w:rFonts w:ascii="Times New Roman" w:hAnsi="Times New Roman"/>
        </w:rPr>
        <w:t xml:space="preserve"> )</w:t>
      </w:r>
    </w:p>
    <w:p w:rsidR="003057E6" w:rsidRPr="0075258A" w:rsidRDefault="003057E6" w:rsidP="00F95691">
      <w:pPr>
        <w:spacing w:after="0" w:line="240" w:lineRule="auto"/>
        <w:jc w:val="both"/>
        <w:rPr>
          <w:rFonts w:ascii="Times New Roman" w:hAnsi="Times New Roman"/>
        </w:rPr>
      </w:pPr>
      <w:r w:rsidRPr="00F95691">
        <w:rPr>
          <w:rFonts w:ascii="Times New Roman" w:hAnsi="Times New Roman"/>
        </w:rPr>
        <w:t>(наличие обособленной территории)</w:t>
      </w:r>
    </w:p>
    <w:p w:rsidR="003057E6" w:rsidRPr="00473572" w:rsidRDefault="003057E6" w:rsidP="0075258A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3057E6" w:rsidRDefault="003057E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3057E6" w:rsidRDefault="003057E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3057E6" w:rsidRDefault="003057E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3057E6" w:rsidRPr="000F347D" w:rsidRDefault="003057E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3057E6" w:rsidRPr="000F347D" w:rsidRDefault="003057E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3057E6" w:rsidRDefault="003057E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вход в торговый объект   </w:t>
      </w:r>
    </w:p>
    <w:p w:rsidR="003057E6" w:rsidRDefault="003057E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8" o:spid="_x0000_s1029" style="position:absolute;left:0;text-align:left;z-index:251661312;visibility:visible" from="7.7pt,8.1pt" to="34.3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вход в объект или на обособленную</w:t>
      </w:r>
    </w:p>
    <w:p w:rsidR="003057E6" w:rsidRPr="003E088B" w:rsidRDefault="003057E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территорию  </w:t>
      </w:r>
    </w:p>
    <w:p w:rsidR="003057E6" w:rsidRDefault="003057E6" w:rsidP="00331E78">
      <w:pPr>
        <w:spacing w:after="0" w:line="240" w:lineRule="auto"/>
        <w:jc w:val="center"/>
        <w:rPr>
          <w:rFonts w:ascii="Times New Roman" w:hAnsi="Times New Roman"/>
        </w:rPr>
      </w:pPr>
      <w:bookmarkStart w:id="0" w:name="_GoBack"/>
      <w:bookmarkEnd w:id="0"/>
    </w:p>
    <w:p w:rsidR="003057E6" w:rsidRDefault="003057E6" w:rsidP="00331E78">
      <w:pPr>
        <w:spacing w:after="0" w:line="240" w:lineRule="auto"/>
        <w:jc w:val="center"/>
        <w:rPr>
          <w:rFonts w:ascii="Times New Roman" w:hAnsi="Times New Roman"/>
        </w:rPr>
      </w:pPr>
    </w:p>
    <w:p w:rsidR="003057E6" w:rsidRDefault="003057E6" w:rsidP="00331E78">
      <w:pPr>
        <w:spacing w:after="0" w:line="240" w:lineRule="auto"/>
        <w:jc w:val="center"/>
        <w:rPr>
          <w:rFonts w:ascii="Times New Roman" w:hAnsi="Times New Roman"/>
        </w:rPr>
      </w:pPr>
    </w:p>
    <w:p w:rsidR="003057E6" w:rsidRPr="004649A2" w:rsidRDefault="003057E6" w:rsidP="00331E78">
      <w:pPr>
        <w:spacing w:after="0" w:line="240" w:lineRule="auto"/>
        <w:jc w:val="center"/>
        <w:rPr>
          <w:rFonts w:ascii="Times New Roman" w:hAnsi="Times New Roman"/>
        </w:rPr>
      </w:pPr>
      <w:r w:rsidRPr="008D1B66"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0.8pt;height:385.8pt">
            <v:imagedata r:id="rId7" o:title=""/>
          </v:shape>
        </w:pict>
      </w:r>
    </w:p>
    <w:sectPr w:rsidR="003057E6" w:rsidRPr="004649A2" w:rsidSect="00331E78">
      <w:headerReference w:type="default" r:id="rId8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057E6" w:rsidRDefault="003057E6" w:rsidP="00922DE3">
      <w:pPr>
        <w:spacing w:after="0" w:line="240" w:lineRule="auto"/>
      </w:pPr>
      <w:r>
        <w:separator/>
      </w:r>
    </w:p>
  </w:endnote>
  <w:endnote w:type="continuationSeparator" w:id="0">
    <w:p w:rsidR="003057E6" w:rsidRDefault="003057E6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057E6" w:rsidRDefault="003057E6" w:rsidP="00922DE3">
      <w:pPr>
        <w:spacing w:after="0" w:line="240" w:lineRule="auto"/>
      </w:pPr>
      <w:r>
        <w:separator/>
      </w:r>
    </w:p>
  </w:footnote>
  <w:footnote w:type="continuationSeparator" w:id="0">
    <w:p w:rsidR="003057E6" w:rsidRDefault="003057E6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057E6" w:rsidRPr="00895A8A" w:rsidRDefault="003057E6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3057E6" w:rsidRPr="00895A8A" w:rsidRDefault="003057E6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3057E6" w:rsidRPr="00895A8A" w:rsidRDefault="003057E6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3057E6" w:rsidRDefault="003057E6" w:rsidP="00331E78">
    <w:pPr>
      <w:pStyle w:val="Header"/>
      <w:jc w:val="right"/>
    </w:pPr>
    <w:r>
      <w:rPr>
        <w:sz w:val="18"/>
        <w:szCs w:val="18"/>
      </w:rPr>
      <w:t>о</w:t>
    </w:r>
    <w:r w:rsidRPr="00895A8A">
      <w:rPr>
        <w:sz w:val="18"/>
        <w:szCs w:val="18"/>
      </w:rPr>
      <w:t>т «</w:t>
    </w:r>
    <w:r>
      <w:rPr>
        <w:sz w:val="18"/>
        <w:szCs w:val="18"/>
      </w:rPr>
      <w:t xml:space="preserve">17» мая </w:t>
    </w:r>
    <w:smartTag w:uri="urn:schemas-microsoft-com:office:smarttags" w:element="metricconverter">
      <w:smartTagPr>
        <w:attr w:name="ProductID" w:val="2018 г"/>
      </w:smartTagPr>
      <w:r>
        <w:rPr>
          <w:sz w:val="18"/>
          <w:szCs w:val="18"/>
        </w:rPr>
        <w:t>2018 г</w:t>
      </w:r>
    </w:smartTag>
    <w:r>
      <w:rPr>
        <w:sz w:val="18"/>
        <w:szCs w:val="18"/>
      </w:rPr>
      <w:t>. №316</w:t>
    </w:r>
  </w:p>
  <w:p w:rsidR="003057E6" w:rsidRDefault="003057E6" w:rsidP="00331E78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66154"/>
    <w:rsid w:val="000F347D"/>
    <w:rsid w:val="00280F40"/>
    <w:rsid w:val="00295DC0"/>
    <w:rsid w:val="002C6280"/>
    <w:rsid w:val="003057E6"/>
    <w:rsid w:val="00331E78"/>
    <w:rsid w:val="003E088B"/>
    <w:rsid w:val="003F2E38"/>
    <w:rsid w:val="00421BAE"/>
    <w:rsid w:val="004412DE"/>
    <w:rsid w:val="004649A2"/>
    <w:rsid w:val="00473572"/>
    <w:rsid w:val="004B2D77"/>
    <w:rsid w:val="00525711"/>
    <w:rsid w:val="00552956"/>
    <w:rsid w:val="005739FE"/>
    <w:rsid w:val="005B7636"/>
    <w:rsid w:val="005F2FCA"/>
    <w:rsid w:val="0068598E"/>
    <w:rsid w:val="00723CDE"/>
    <w:rsid w:val="0075258A"/>
    <w:rsid w:val="007D0265"/>
    <w:rsid w:val="007D2B2E"/>
    <w:rsid w:val="00895A8A"/>
    <w:rsid w:val="008D1B66"/>
    <w:rsid w:val="00922DE3"/>
    <w:rsid w:val="009C5782"/>
    <w:rsid w:val="009F590E"/>
    <w:rsid w:val="00A57603"/>
    <w:rsid w:val="00A772B1"/>
    <w:rsid w:val="00B1425F"/>
    <w:rsid w:val="00B507F8"/>
    <w:rsid w:val="00BC39F1"/>
    <w:rsid w:val="00C87579"/>
    <w:rsid w:val="00CD2E34"/>
    <w:rsid w:val="00CE58FC"/>
    <w:rsid w:val="00D171FF"/>
    <w:rsid w:val="00D62145"/>
    <w:rsid w:val="00D8641B"/>
    <w:rsid w:val="00F95691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0F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/>
      <w:sz w:val="16"/>
    </w:rPr>
  </w:style>
  <w:style w:type="character" w:styleId="Hyperlink">
    <w:name w:val="Hyperlink"/>
    <w:basedOn w:val="DefaultParagraphFont"/>
    <w:uiPriority w:val="99"/>
    <w:rsid w:val="003F2E38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3F2E38"/>
    <w:rPr>
      <w:rFonts w:cs="Times New Roman"/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yandex.ru/maps/?ll=41.029378%2C64.385588&amp;z=18&amp;l=sat%2Cskl" TargetMode="Externa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13</TotalTime>
  <Pages>1</Pages>
  <Words>100</Words>
  <Characters>576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15</cp:revision>
  <cp:lastPrinted>2017-06-16T16:04:00Z</cp:lastPrinted>
  <dcterms:created xsi:type="dcterms:W3CDTF">2018-01-09T13:11:00Z</dcterms:created>
  <dcterms:modified xsi:type="dcterms:W3CDTF">2018-10-11T12:03:00Z</dcterms:modified>
</cp:coreProperties>
</file>