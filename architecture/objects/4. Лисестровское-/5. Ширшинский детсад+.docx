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53C8" w:rsidRDefault="006E53C8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6E53C8" w:rsidRPr="00473572" w:rsidRDefault="006E53C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6E53C8" w:rsidRPr="00473572" w:rsidRDefault="006E53C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6E53C8" w:rsidRPr="00473572" w:rsidRDefault="006E53C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E53C8" w:rsidRDefault="006E53C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E53C8" w:rsidRPr="005F2FCA" w:rsidRDefault="006E53C8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6E53C8" w:rsidRDefault="006E53C8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«Детский сад п.Ширшинский» МБОУ «Катунинская СШ»</w:t>
      </w:r>
    </w:p>
    <w:p w:rsidR="006E53C8" w:rsidRDefault="006E53C8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Ширшинский, д.2</w:t>
      </w:r>
      <w:bookmarkStart w:id="0" w:name="_GoBack"/>
      <w:bookmarkEnd w:id="0"/>
      <w:r>
        <w:rPr>
          <w:rFonts w:ascii="Times New Roman" w:hAnsi="Times New Roman"/>
        </w:rPr>
        <w:t>1</w:t>
      </w:r>
    </w:p>
    <w:p w:rsidR="006E53C8" w:rsidRDefault="006E53C8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6E53C8" w:rsidRDefault="006E53C8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6E53C8" w:rsidRPr="00473572" w:rsidRDefault="006E53C8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6E53C8" w:rsidRDefault="006E5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6E53C8" w:rsidRDefault="006E5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6E53C8" w:rsidRDefault="006E5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E53C8" w:rsidRDefault="006E5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6E53C8" w:rsidRPr="000F347D" w:rsidRDefault="006E5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E53C8" w:rsidRDefault="006E5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6E53C8" w:rsidRDefault="006E5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</w:t>
      </w:r>
    </w:p>
    <w:p w:rsidR="006E53C8" w:rsidRPr="003E088B" w:rsidRDefault="006E5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374B31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pt;height:424.2pt">
            <v:imagedata r:id="rId6" o:title="" croptop="11507f" cropbottom="9391f" cropleft="14930f" cropright="11165f"/>
          </v:shape>
        </w:pict>
      </w:r>
    </w:p>
    <w:p w:rsidR="006E53C8" w:rsidRPr="004649A2" w:rsidRDefault="006E53C8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6E53C8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53C8" w:rsidRDefault="006E53C8" w:rsidP="00922DE3">
      <w:pPr>
        <w:spacing w:after="0" w:line="240" w:lineRule="auto"/>
      </w:pPr>
      <w:r>
        <w:separator/>
      </w:r>
    </w:p>
  </w:endnote>
  <w:endnote w:type="continuationSeparator" w:id="0">
    <w:p w:rsidR="006E53C8" w:rsidRDefault="006E53C8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53C8" w:rsidRDefault="006E53C8" w:rsidP="00922DE3">
      <w:pPr>
        <w:spacing w:after="0" w:line="240" w:lineRule="auto"/>
      </w:pPr>
      <w:r>
        <w:separator/>
      </w:r>
    </w:p>
  </w:footnote>
  <w:footnote w:type="continuationSeparator" w:id="0">
    <w:p w:rsidR="006E53C8" w:rsidRDefault="006E53C8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53C8" w:rsidRPr="00895A8A" w:rsidRDefault="006E53C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6E53C8" w:rsidRPr="00895A8A" w:rsidRDefault="006E53C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6E53C8" w:rsidRPr="00895A8A" w:rsidRDefault="006E53C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6E53C8" w:rsidRDefault="006E53C8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448B3"/>
    <w:rsid w:val="00070642"/>
    <w:rsid w:val="000E46A1"/>
    <w:rsid w:val="000F20AC"/>
    <w:rsid w:val="000F347D"/>
    <w:rsid w:val="00110DDC"/>
    <w:rsid w:val="00160940"/>
    <w:rsid w:val="001F1CEC"/>
    <w:rsid w:val="002069CB"/>
    <w:rsid w:val="00295DC0"/>
    <w:rsid w:val="002C6280"/>
    <w:rsid w:val="003459A4"/>
    <w:rsid w:val="00365E9A"/>
    <w:rsid w:val="00374B31"/>
    <w:rsid w:val="003E088B"/>
    <w:rsid w:val="003F3698"/>
    <w:rsid w:val="00402950"/>
    <w:rsid w:val="00430AE0"/>
    <w:rsid w:val="004649A2"/>
    <w:rsid w:val="00473572"/>
    <w:rsid w:val="00477D90"/>
    <w:rsid w:val="004B1585"/>
    <w:rsid w:val="004B18DD"/>
    <w:rsid w:val="00502302"/>
    <w:rsid w:val="00515D30"/>
    <w:rsid w:val="00542677"/>
    <w:rsid w:val="00546509"/>
    <w:rsid w:val="005A54CA"/>
    <w:rsid w:val="005C5957"/>
    <w:rsid w:val="005F2FCA"/>
    <w:rsid w:val="006E53C8"/>
    <w:rsid w:val="00723CDE"/>
    <w:rsid w:val="00723F7F"/>
    <w:rsid w:val="007810C8"/>
    <w:rsid w:val="007A0424"/>
    <w:rsid w:val="007B04FF"/>
    <w:rsid w:val="007C0792"/>
    <w:rsid w:val="007D0265"/>
    <w:rsid w:val="00835CD9"/>
    <w:rsid w:val="00895A8A"/>
    <w:rsid w:val="008D388E"/>
    <w:rsid w:val="008E2507"/>
    <w:rsid w:val="008E7F91"/>
    <w:rsid w:val="00922DE3"/>
    <w:rsid w:val="009362E0"/>
    <w:rsid w:val="00990A80"/>
    <w:rsid w:val="009E032C"/>
    <w:rsid w:val="00A41DFA"/>
    <w:rsid w:val="00B1425F"/>
    <w:rsid w:val="00B6038A"/>
    <w:rsid w:val="00BD5648"/>
    <w:rsid w:val="00C12ABB"/>
    <w:rsid w:val="00C14EB3"/>
    <w:rsid w:val="00C23435"/>
    <w:rsid w:val="00C63410"/>
    <w:rsid w:val="00C72F90"/>
    <w:rsid w:val="00CC619B"/>
    <w:rsid w:val="00CE37B5"/>
    <w:rsid w:val="00D46249"/>
    <w:rsid w:val="00D8641B"/>
    <w:rsid w:val="00DB6072"/>
    <w:rsid w:val="00DC207B"/>
    <w:rsid w:val="00E13495"/>
    <w:rsid w:val="00E2028B"/>
    <w:rsid w:val="00E84578"/>
    <w:rsid w:val="00EC4AB2"/>
    <w:rsid w:val="00EC5E15"/>
    <w:rsid w:val="00F41C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25</TotalTime>
  <Pages>1</Pages>
  <Words>75</Words>
  <Characters>429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26</cp:revision>
  <cp:lastPrinted>2017-06-16T16:04:00Z</cp:lastPrinted>
  <dcterms:created xsi:type="dcterms:W3CDTF">2018-01-09T13:11:00Z</dcterms:created>
  <dcterms:modified xsi:type="dcterms:W3CDTF">2018-12-05T11:37:00Z</dcterms:modified>
</cp:coreProperties>
</file>