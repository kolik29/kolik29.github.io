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286E" w:rsidRDefault="009A286E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9A286E" w:rsidRDefault="009A286E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A286E" w:rsidRPr="00473572" w:rsidRDefault="009A286E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9A286E" w:rsidRPr="00473572" w:rsidRDefault="009A286E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9A286E" w:rsidRPr="00473572" w:rsidRDefault="009A286E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9A286E" w:rsidRDefault="009A286E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9A286E" w:rsidRDefault="009A286E" w:rsidP="00A01731">
      <w:p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>
        <w:rPr>
          <w:rFonts w:ascii="Times New Roman" w:hAnsi="Times New Roman"/>
          <w:b/>
        </w:rPr>
        <w:t>«</w:t>
      </w:r>
      <w:r>
        <w:rPr>
          <w:rFonts w:ascii="Times New Roman" w:hAnsi="Times New Roman"/>
        </w:rPr>
        <w:t>Талажское</w:t>
      </w:r>
      <w:r>
        <w:rPr>
          <w:rFonts w:ascii="Times New Roman" w:hAnsi="Times New Roman"/>
          <w:b/>
        </w:rPr>
        <w:t>»</w:t>
      </w:r>
    </w:p>
    <w:p w:rsidR="009A286E" w:rsidRDefault="009A286E" w:rsidP="00A01731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МБОУ «Патракеевская  СШ»</w:t>
      </w:r>
    </w:p>
    <w:p w:rsidR="009A286E" w:rsidRDefault="009A286E" w:rsidP="00A01731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Архангельская обл., Приморский район, </w:t>
      </w:r>
    </w:p>
    <w:p w:rsidR="009A286E" w:rsidRDefault="009A286E" w:rsidP="00A01731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дер. Патракеевка, д.10 </w:t>
      </w:r>
      <w:r w:rsidRPr="008F6F3E">
        <w:rPr>
          <w:rFonts w:ascii="Times New Roman" w:hAnsi="Times New Roman"/>
        </w:rPr>
        <w:t>(наличие обособленной территории)</w:t>
      </w:r>
    </w:p>
    <w:p w:rsidR="009A286E" w:rsidRDefault="009A286E" w:rsidP="00D62145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</w:p>
    <w:p w:rsidR="009A286E" w:rsidRPr="00473572" w:rsidRDefault="009A286E" w:rsidP="00D62145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9A286E" w:rsidRDefault="009A286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9A286E" w:rsidRDefault="009A286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9A286E" w:rsidRDefault="009A286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9A286E" w:rsidRPr="000F347D" w:rsidRDefault="009A286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 xml:space="preserve">расстояние от входа в объект до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9A286E" w:rsidRDefault="009A286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9A286E" w:rsidRDefault="009A286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</w:t>
      </w:r>
      <w:bookmarkStart w:id="0" w:name="_GoBack"/>
      <w:bookmarkEnd w:id="0"/>
      <w:r>
        <w:rPr>
          <w:rFonts w:ascii="Times New Roman" w:hAnsi="Times New Roman"/>
          <w:sz w:val="24"/>
          <w:szCs w:val="24"/>
        </w:rPr>
        <w:t xml:space="preserve">ая территория  </w:t>
      </w:r>
    </w:p>
    <w:p w:rsidR="009A286E" w:rsidRPr="003E088B" w:rsidRDefault="009A286E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9A286E" w:rsidRPr="00FB1EAD" w:rsidRDefault="009A286E" w:rsidP="004649A2">
      <w:pPr>
        <w:spacing w:after="0" w:line="240" w:lineRule="auto"/>
        <w:jc w:val="both"/>
        <w:rPr>
          <w:rFonts w:ascii="Times New Roman" w:hAnsi="Times New Roman"/>
        </w:rPr>
      </w:pPr>
      <w:r w:rsidRPr="007E4D2C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6pt;height:414.6pt">
            <v:imagedata r:id="rId6" o:title="" croptop="17801f" cropbottom="12335f" cropleft="17968f" cropright="16824f"/>
          </v:shape>
        </w:pict>
      </w:r>
    </w:p>
    <w:p w:rsidR="009A286E" w:rsidRPr="004649A2" w:rsidRDefault="009A286E" w:rsidP="004649A2">
      <w:pPr>
        <w:spacing w:after="0" w:line="240" w:lineRule="auto"/>
        <w:jc w:val="both"/>
        <w:rPr>
          <w:rFonts w:ascii="Times New Roman" w:hAnsi="Times New Roman"/>
        </w:rPr>
      </w:pPr>
    </w:p>
    <w:sectPr w:rsidR="009A286E" w:rsidRPr="004649A2" w:rsidSect="00580CE8">
      <w:headerReference w:type="default" r:id="rId7"/>
      <w:pgSz w:w="11906" w:h="16838"/>
      <w:pgMar w:top="1134" w:right="1134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A286E" w:rsidRDefault="009A286E" w:rsidP="00922DE3">
      <w:pPr>
        <w:spacing w:after="0" w:line="240" w:lineRule="auto"/>
      </w:pPr>
      <w:r>
        <w:separator/>
      </w:r>
    </w:p>
  </w:endnote>
  <w:endnote w:type="continuationSeparator" w:id="0">
    <w:p w:rsidR="009A286E" w:rsidRDefault="009A286E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A286E" w:rsidRDefault="009A286E" w:rsidP="00922DE3">
      <w:pPr>
        <w:spacing w:after="0" w:line="240" w:lineRule="auto"/>
      </w:pPr>
      <w:r>
        <w:separator/>
      </w:r>
    </w:p>
  </w:footnote>
  <w:footnote w:type="continuationSeparator" w:id="0">
    <w:p w:rsidR="009A286E" w:rsidRDefault="009A286E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A286E" w:rsidRPr="00895A8A" w:rsidRDefault="009A286E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9A286E" w:rsidRPr="00895A8A" w:rsidRDefault="009A286E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9A286E" w:rsidRPr="00895A8A" w:rsidRDefault="009A286E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9A286E" w:rsidRPr="00A23283" w:rsidRDefault="009A286E" w:rsidP="00A23283">
    <w:pPr>
      <w:pStyle w:val="Header"/>
      <w:jc w:val="right"/>
      <w:rPr>
        <w:sz w:val="18"/>
        <w:szCs w:val="18"/>
      </w:rPr>
    </w:pPr>
    <w:r>
      <w:rPr>
        <w:sz w:val="18"/>
        <w:szCs w:val="18"/>
      </w:rPr>
      <w:t>от «17</w:t>
    </w:r>
    <w:r w:rsidRPr="00895A8A">
      <w:rPr>
        <w:sz w:val="18"/>
        <w:szCs w:val="18"/>
      </w:rPr>
      <w:t>»</w:t>
    </w:r>
    <w:r>
      <w:rPr>
        <w:sz w:val="18"/>
        <w:szCs w:val="18"/>
      </w:rPr>
      <w:t xml:space="preserve"> мая 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F2BE6"/>
    <w:rsid w:val="000F347D"/>
    <w:rsid w:val="0019746F"/>
    <w:rsid w:val="002363B8"/>
    <w:rsid w:val="00276D65"/>
    <w:rsid w:val="00295DC0"/>
    <w:rsid w:val="002A620F"/>
    <w:rsid w:val="002C6280"/>
    <w:rsid w:val="002D4942"/>
    <w:rsid w:val="00313B24"/>
    <w:rsid w:val="00326E52"/>
    <w:rsid w:val="003846D1"/>
    <w:rsid w:val="003B4C3B"/>
    <w:rsid w:val="003E088B"/>
    <w:rsid w:val="00421BAE"/>
    <w:rsid w:val="004649A2"/>
    <w:rsid w:val="00473572"/>
    <w:rsid w:val="004942B2"/>
    <w:rsid w:val="00580CE8"/>
    <w:rsid w:val="005D7217"/>
    <w:rsid w:val="005F2FCA"/>
    <w:rsid w:val="0064277A"/>
    <w:rsid w:val="006827E5"/>
    <w:rsid w:val="00720EE8"/>
    <w:rsid w:val="00723CDE"/>
    <w:rsid w:val="007D0265"/>
    <w:rsid w:val="007D2B2E"/>
    <w:rsid w:val="007E4D2C"/>
    <w:rsid w:val="008719D0"/>
    <w:rsid w:val="00895A8A"/>
    <w:rsid w:val="008C5ADE"/>
    <w:rsid w:val="008E1468"/>
    <w:rsid w:val="008F6F3E"/>
    <w:rsid w:val="00922DE3"/>
    <w:rsid w:val="00961743"/>
    <w:rsid w:val="009A286E"/>
    <w:rsid w:val="009C5782"/>
    <w:rsid w:val="009E2378"/>
    <w:rsid w:val="00A01731"/>
    <w:rsid w:val="00A23283"/>
    <w:rsid w:val="00A24693"/>
    <w:rsid w:val="00A57188"/>
    <w:rsid w:val="00A772B1"/>
    <w:rsid w:val="00B1425F"/>
    <w:rsid w:val="00B77579"/>
    <w:rsid w:val="00B93A9B"/>
    <w:rsid w:val="00C41698"/>
    <w:rsid w:val="00C87579"/>
    <w:rsid w:val="00C9302C"/>
    <w:rsid w:val="00CF6CB2"/>
    <w:rsid w:val="00D11DCD"/>
    <w:rsid w:val="00D424FF"/>
    <w:rsid w:val="00D50A47"/>
    <w:rsid w:val="00D62145"/>
    <w:rsid w:val="00D8641B"/>
    <w:rsid w:val="00E529A7"/>
    <w:rsid w:val="00E91202"/>
    <w:rsid w:val="00EB0071"/>
    <w:rsid w:val="00EB3F52"/>
    <w:rsid w:val="00F63420"/>
    <w:rsid w:val="00F958EF"/>
    <w:rsid w:val="00FB1E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0EE8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04764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33</TotalTime>
  <Pages>1</Pages>
  <Words>71</Words>
  <Characters>406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17</cp:revision>
  <cp:lastPrinted>2017-06-16T16:04:00Z</cp:lastPrinted>
  <dcterms:created xsi:type="dcterms:W3CDTF">2018-01-09T13:11:00Z</dcterms:created>
  <dcterms:modified xsi:type="dcterms:W3CDTF">2018-12-06T11:42:00Z</dcterms:modified>
</cp:coreProperties>
</file>