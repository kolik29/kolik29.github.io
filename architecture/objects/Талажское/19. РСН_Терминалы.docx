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0EA" w:rsidRDefault="008830E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830EA" w:rsidRPr="00473572" w:rsidRDefault="008830E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8830EA" w:rsidRPr="00473572" w:rsidRDefault="008830E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8830EA" w:rsidRPr="00473572" w:rsidRDefault="008830E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830EA" w:rsidRDefault="008830E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830EA" w:rsidRDefault="008830EA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8830EA" w:rsidRDefault="008830EA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группа резервуаров и сливно-наливных устройств</w:t>
      </w:r>
    </w:p>
    <w:p w:rsidR="008830EA" w:rsidRDefault="008830EA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п.Талаги, д.30</w:t>
      </w:r>
    </w:p>
    <w:p w:rsidR="008830EA" w:rsidRDefault="008830EA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8830EA" w:rsidRPr="00473572" w:rsidRDefault="008830EA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  <w:bookmarkStart w:id="0" w:name="_GoBack"/>
      <w:bookmarkEnd w:id="0"/>
    </w:p>
    <w:p w:rsidR="008830EA" w:rsidRDefault="008830E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8830EA" w:rsidRDefault="008830E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8830EA" w:rsidRDefault="008830E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8830EA" w:rsidRPr="000F347D" w:rsidRDefault="008830E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 xml:space="preserve">расстояние от входа в объект до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8830EA" w:rsidRDefault="008830E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8830EA" w:rsidRDefault="008830E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 территория  </w:t>
      </w:r>
    </w:p>
    <w:p w:rsidR="008830EA" w:rsidRPr="003E088B" w:rsidRDefault="008830E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830EA" w:rsidRPr="004649A2" w:rsidRDefault="008830EA" w:rsidP="004649A2">
      <w:pPr>
        <w:spacing w:after="0" w:line="240" w:lineRule="auto"/>
        <w:jc w:val="both"/>
        <w:rPr>
          <w:rFonts w:ascii="Times New Roman" w:hAnsi="Times New Roman"/>
        </w:rPr>
      </w:pPr>
      <w:r w:rsidRPr="00B240A7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82.2pt">
            <v:imagedata r:id="rId6" o:title="" croptop="14827f" cropbottom="7194f" cropleft="16852f" cropright="4089f"/>
          </v:shape>
        </w:pict>
      </w:r>
    </w:p>
    <w:sectPr w:rsidR="008830EA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30EA" w:rsidRDefault="008830EA" w:rsidP="00922DE3">
      <w:pPr>
        <w:spacing w:after="0" w:line="240" w:lineRule="auto"/>
      </w:pPr>
      <w:r>
        <w:separator/>
      </w:r>
    </w:p>
  </w:endnote>
  <w:endnote w:type="continuationSeparator" w:id="0">
    <w:p w:rsidR="008830EA" w:rsidRDefault="008830E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30EA" w:rsidRDefault="008830EA" w:rsidP="00922DE3">
      <w:pPr>
        <w:spacing w:after="0" w:line="240" w:lineRule="auto"/>
      </w:pPr>
      <w:r>
        <w:separator/>
      </w:r>
    </w:p>
  </w:footnote>
  <w:footnote w:type="continuationSeparator" w:id="0">
    <w:p w:rsidR="008830EA" w:rsidRDefault="008830E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30EA" w:rsidRPr="00895A8A" w:rsidRDefault="008830E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8830EA" w:rsidRPr="00895A8A" w:rsidRDefault="008830E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8830EA" w:rsidRPr="00895A8A" w:rsidRDefault="008830E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8830EA" w:rsidRDefault="008830EA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8830EA" w:rsidRDefault="008830EA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F347D"/>
    <w:rsid w:val="0014237D"/>
    <w:rsid w:val="001D7F25"/>
    <w:rsid w:val="001E337B"/>
    <w:rsid w:val="00295DC0"/>
    <w:rsid w:val="002C6280"/>
    <w:rsid w:val="003634AB"/>
    <w:rsid w:val="00370FCA"/>
    <w:rsid w:val="003B4418"/>
    <w:rsid w:val="003E088B"/>
    <w:rsid w:val="003E536F"/>
    <w:rsid w:val="00421BAE"/>
    <w:rsid w:val="00433AD5"/>
    <w:rsid w:val="00443997"/>
    <w:rsid w:val="004649A2"/>
    <w:rsid w:val="004652F1"/>
    <w:rsid w:val="00473572"/>
    <w:rsid w:val="004B14A8"/>
    <w:rsid w:val="004B2D77"/>
    <w:rsid w:val="00561A7D"/>
    <w:rsid w:val="005F2FCA"/>
    <w:rsid w:val="0061168D"/>
    <w:rsid w:val="006408D9"/>
    <w:rsid w:val="006A6F69"/>
    <w:rsid w:val="006C4FE9"/>
    <w:rsid w:val="006D624E"/>
    <w:rsid w:val="00723CDE"/>
    <w:rsid w:val="0075258A"/>
    <w:rsid w:val="007D0265"/>
    <w:rsid w:val="007D2B2E"/>
    <w:rsid w:val="00881911"/>
    <w:rsid w:val="008830EA"/>
    <w:rsid w:val="00895A8A"/>
    <w:rsid w:val="008A6DDC"/>
    <w:rsid w:val="008F6F3E"/>
    <w:rsid w:val="00922DE3"/>
    <w:rsid w:val="009231E3"/>
    <w:rsid w:val="009C5782"/>
    <w:rsid w:val="009D6A18"/>
    <w:rsid w:val="009F590E"/>
    <w:rsid w:val="00A0146D"/>
    <w:rsid w:val="00A772B1"/>
    <w:rsid w:val="00A90860"/>
    <w:rsid w:val="00B1425F"/>
    <w:rsid w:val="00B238C7"/>
    <w:rsid w:val="00B240A7"/>
    <w:rsid w:val="00B471DB"/>
    <w:rsid w:val="00B9146D"/>
    <w:rsid w:val="00BB7FD6"/>
    <w:rsid w:val="00BC39F1"/>
    <w:rsid w:val="00C87579"/>
    <w:rsid w:val="00CD2E34"/>
    <w:rsid w:val="00CF0AE7"/>
    <w:rsid w:val="00D35D61"/>
    <w:rsid w:val="00D62145"/>
    <w:rsid w:val="00D8641B"/>
    <w:rsid w:val="00E54FCD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7802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16</TotalTime>
  <Pages>1</Pages>
  <Words>67</Words>
  <Characters>388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20</cp:revision>
  <cp:lastPrinted>2017-06-16T16:04:00Z</cp:lastPrinted>
  <dcterms:created xsi:type="dcterms:W3CDTF">2018-01-09T13:11:00Z</dcterms:created>
  <dcterms:modified xsi:type="dcterms:W3CDTF">2018-12-06T10:19:00Z</dcterms:modified>
</cp:coreProperties>
</file>