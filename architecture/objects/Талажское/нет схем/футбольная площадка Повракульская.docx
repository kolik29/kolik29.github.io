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21C4" w:rsidRDefault="00CB21C4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CB21C4" w:rsidRPr="00473572" w:rsidRDefault="00CB21C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CB21C4" w:rsidRPr="00473572" w:rsidRDefault="00CB21C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CB21C4" w:rsidRPr="00473572" w:rsidRDefault="00CB21C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CB21C4" w:rsidRDefault="00CB21C4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CB21C4" w:rsidRPr="005F2FCA" w:rsidRDefault="00CB21C4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5F2FCA"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Талажское</w:t>
      </w:r>
      <w:r w:rsidRPr="005F2FCA">
        <w:rPr>
          <w:rFonts w:ascii="Times New Roman" w:hAnsi="Times New Roman"/>
          <w:b/>
        </w:rPr>
        <w:t>»</w:t>
      </w:r>
    </w:p>
    <w:p w:rsidR="00CB21C4" w:rsidRDefault="00CB21C4" w:rsidP="0075258A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футбольная площадка</w:t>
      </w:r>
    </w:p>
    <w:p w:rsidR="00CB21C4" w:rsidRPr="00B6724E" w:rsidRDefault="00CB21C4" w:rsidP="00B6724E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B6724E">
        <w:rPr>
          <w:rFonts w:ascii="Times New Roman" w:hAnsi="Times New Roman"/>
        </w:rPr>
        <w:t xml:space="preserve">Архангельская обл., Приморский район, </w:t>
      </w:r>
      <w:bookmarkStart w:id="0" w:name="_GoBack"/>
      <w:bookmarkEnd w:id="0"/>
    </w:p>
    <w:p w:rsidR="00CB21C4" w:rsidRDefault="00CB21C4" w:rsidP="00B6724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Дер. Повракульская.</w:t>
      </w:r>
    </w:p>
    <w:p w:rsidR="00CB21C4" w:rsidRDefault="00CB21C4" w:rsidP="00B6724E">
      <w:pPr>
        <w:spacing w:after="0" w:line="240" w:lineRule="auto"/>
        <w:jc w:val="both"/>
        <w:rPr>
          <w:rFonts w:ascii="Times New Roman" w:hAnsi="Times New Roman"/>
        </w:rPr>
      </w:pPr>
    </w:p>
    <w:p w:rsidR="00CB21C4" w:rsidRPr="00473572" w:rsidRDefault="00CB21C4" w:rsidP="00B6724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CB21C4" w:rsidRDefault="00CB21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CB21C4" w:rsidRDefault="00CB21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CB21C4" w:rsidRDefault="00CB21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CB21C4" w:rsidRPr="000F347D" w:rsidRDefault="00CB21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CB21C4" w:rsidRPr="000F347D" w:rsidRDefault="00CB21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CB21C4" w:rsidRDefault="00CB21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CB21C4" w:rsidRDefault="00CB21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вход в торговый объект   </w:t>
      </w:r>
    </w:p>
    <w:p w:rsidR="00CB21C4" w:rsidRDefault="00CB21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CB21C4" w:rsidRDefault="00CB21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9" style="position:absolute;left:0;text-align:left;z-index:251661312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</w:t>
      </w:r>
    </w:p>
    <w:p w:rsidR="00CB21C4" w:rsidRPr="003E088B" w:rsidRDefault="00CB21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территорию  </w:t>
      </w:r>
    </w:p>
    <w:p w:rsidR="00CB21C4" w:rsidRPr="009A724F" w:rsidRDefault="00CB21C4" w:rsidP="004649A2">
      <w:pPr>
        <w:spacing w:after="0" w:line="240" w:lineRule="auto"/>
        <w:jc w:val="both"/>
        <w:rPr>
          <w:rFonts w:ascii="Times New Roman" w:hAnsi="Times New Roman"/>
        </w:rPr>
      </w:pPr>
      <w:r w:rsidRPr="009A724F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5pt;height:348.6pt">
            <v:imagedata r:id="rId6" o:title="" croptop="7424f" cropbottom="3025f" cropleft="22135f" cropright="2854f"/>
          </v:shape>
        </w:pict>
      </w:r>
    </w:p>
    <w:p w:rsidR="00CB21C4" w:rsidRPr="004649A2" w:rsidRDefault="00CB21C4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CB21C4" w:rsidRPr="004649A2" w:rsidSect="00724049">
      <w:headerReference w:type="default" r:id="rId7"/>
      <w:pgSz w:w="11906" w:h="16838"/>
      <w:pgMar w:top="1134" w:right="849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B21C4" w:rsidRDefault="00CB21C4" w:rsidP="00922DE3">
      <w:pPr>
        <w:spacing w:after="0" w:line="240" w:lineRule="auto"/>
      </w:pPr>
      <w:r>
        <w:separator/>
      </w:r>
    </w:p>
  </w:endnote>
  <w:endnote w:type="continuationSeparator" w:id="0">
    <w:p w:rsidR="00CB21C4" w:rsidRDefault="00CB21C4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B21C4" w:rsidRDefault="00CB21C4" w:rsidP="00922DE3">
      <w:pPr>
        <w:spacing w:after="0" w:line="240" w:lineRule="auto"/>
      </w:pPr>
      <w:r>
        <w:separator/>
      </w:r>
    </w:p>
  </w:footnote>
  <w:footnote w:type="continuationSeparator" w:id="0">
    <w:p w:rsidR="00CB21C4" w:rsidRDefault="00CB21C4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21C4" w:rsidRPr="00895A8A" w:rsidRDefault="00CB21C4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CB21C4" w:rsidRPr="00895A8A" w:rsidRDefault="00CB21C4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CB21C4" w:rsidRPr="00895A8A" w:rsidRDefault="00CB21C4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CB21C4" w:rsidRDefault="00CB21C4" w:rsidP="00724049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CB21C4" w:rsidRDefault="00CB21C4" w:rsidP="00724049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4FA5"/>
    <w:rsid w:val="00066154"/>
    <w:rsid w:val="000F347D"/>
    <w:rsid w:val="001A0C99"/>
    <w:rsid w:val="002555B0"/>
    <w:rsid w:val="00270D16"/>
    <w:rsid w:val="00295DC0"/>
    <w:rsid w:val="002A4282"/>
    <w:rsid w:val="002C6280"/>
    <w:rsid w:val="003820AD"/>
    <w:rsid w:val="003E088B"/>
    <w:rsid w:val="00421BAE"/>
    <w:rsid w:val="004649A2"/>
    <w:rsid w:val="00473572"/>
    <w:rsid w:val="00495664"/>
    <w:rsid w:val="004B2D77"/>
    <w:rsid w:val="004C09CB"/>
    <w:rsid w:val="005F2FCA"/>
    <w:rsid w:val="005F5FC7"/>
    <w:rsid w:val="00723CDE"/>
    <w:rsid w:val="00724049"/>
    <w:rsid w:val="0075258A"/>
    <w:rsid w:val="007757D2"/>
    <w:rsid w:val="00785243"/>
    <w:rsid w:val="007D0265"/>
    <w:rsid w:val="007D2B2E"/>
    <w:rsid w:val="007F44F1"/>
    <w:rsid w:val="00895A8A"/>
    <w:rsid w:val="008F290A"/>
    <w:rsid w:val="008F6F3E"/>
    <w:rsid w:val="00907717"/>
    <w:rsid w:val="00922DE3"/>
    <w:rsid w:val="009A724F"/>
    <w:rsid w:val="009C5782"/>
    <w:rsid w:val="009F590E"/>
    <w:rsid w:val="00A10E2C"/>
    <w:rsid w:val="00A772B1"/>
    <w:rsid w:val="00AB1235"/>
    <w:rsid w:val="00B1425F"/>
    <w:rsid w:val="00B6724E"/>
    <w:rsid w:val="00BC39F1"/>
    <w:rsid w:val="00C34B07"/>
    <w:rsid w:val="00C51977"/>
    <w:rsid w:val="00C87579"/>
    <w:rsid w:val="00CA22F4"/>
    <w:rsid w:val="00CB21C4"/>
    <w:rsid w:val="00CD1CE0"/>
    <w:rsid w:val="00CD2E34"/>
    <w:rsid w:val="00D62145"/>
    <w:rsid w:val="00D8641B"/>
    <w:rsid w:val="00D979A1"/>
    <w:rsid w:val="00DB5641"/>
    <w:rsid w:val="00E51125"/>
    <w:rsid w:val="00E93B54"/>
    <w:rsid w:val="00F2068F"/>
    <w:rsid w:val="00F95691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290A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47445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17</TotalTime>
  <Pages>1</Pages>
  <Words>78</Words>
  <Characters>451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20</cp:revision>
  <cp:lastPrinted>2017-06-16T16:04:00Z</cp:lastPrinted>
  <dcterms:created xsi:type="dcterms:W3CDTF">2018-01-09T13:11:00Z</dcterms:created>
  <dcterms:modified xsi:type="dcterms:W3CDTF">2018-10-15T12:14:00Z</dcterms:modified>
</cp:coreProperties>
</file>