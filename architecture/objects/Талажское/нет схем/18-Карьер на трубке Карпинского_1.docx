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FFA" w:rsidRDefault="00DC2FF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C2FFA" w:rsidRPr="00473572" w:rsidRDefault="00DC2FF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C2FFA" w:rsidRPr="00473572" w:rsidRDefault="00DC2FF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DC2FFA" w:rsidRPr="00473572" w:rsidRDefault="00DC2FFA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C2FFA" w:rsidRDefault="00DC2FFA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C2FFA" w:rsidRDefault="00DC2FFA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DC2FFA" w:rsidRDefault="00DC2FFA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производственные объекты (карьер на трубке «Карпинского-1»)</w:t>
      </w:r>
    </w:p>
    <w:p w:rsidR="00DC2FFA" w:rsidRDefault="00DC2FFA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вахтовый поселок Светлый, стр.100</w:t>
      </w:r>
      <w:bookmarkStart w:id="0" w:name="_GoBack"/>
      <w:bookmarkEnd w:id="0"/>
    </w:p>
    <w:p w:rsidR="00DC2FFA" w:rsidRDefault="00DC2FFA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DC2FFA" w:rsidRDefault="00DC2FFA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DC2FFA" w:rsidRPr="00473572" w:rsidRDefault="00DC2FFA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DC2FFA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C2FFA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C2FFA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C2FFA" w:rsidRPr="000F347D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DC2FFA" w:rsidRPr="000F347D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C2FFA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DC2FFA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</w:p>
    <w:p w:rsidR="00DC2FFA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C2FFA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DC2FFA" w:rsidRPr="003E088B" w:rsidRDefault="00DC2FF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DC2FFA" w:rsidRPr="004649A2" w:rsidRDefault="00DC2FFA" w:rsidP="004649A2">
      <w:pPr>
        <w:spacing w:after="0" w:line="240" w:lineRule="auto"/>
        <w:jc w:val="both"/>
        <w:rPr>
          <w:rFonts w:ascii="Times New Roman" w:hAnsi="Times New Roman"/>
        </w:rPr>
      </w:pPr>
      <w:r w:rsidRPr="00EC1551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2pt;height:268.8pt">
            <v:imagedata r:id="rId6" o:title="" croptop="16333f" cropbottom="4177f" cropleft="14f" cropright="7554f"/>
          </v:shape>
        </w:pict>
      </w:r>
    </w:p>
    <w:sectPr w:rsidR="00DC2FFA" w:rsidRPr="004649A2" w:rsidSect="004652F1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2FFA" w:rsidRDefault="00DC2FFA" w:rsidP="00922DE3">
      <w:pPr>
        <w:spacing w:after="0" w:line="240" w:lineRule="auto"/>
      </w:pPr>
      <w:r>
        <w:separator/>
      </w:r>
    </w:p>
  </w:endnote>
  <w:endnote w:type="continuationSeparator" w:id="0">
    <w:p w:rsidR="00DC2FFA" w:rsidRDefault="00DC2FFA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2FFA" w:rsidRDefault="00DC2FFA" w:rsidP="00922DE3">
      <w:pPr>
        <w:spacing w:after="0" w:line="240" w:lineRule="auto"/>
      </w:pPr>
      <w:r>
        <w:separator/>
      </w:r>
    </w:p>
  </w:footnote>
  <w:footnote w:type="continuationSeparator" w:id="0">
    <w:p w:rsidR="00DC2FFA" w:rsidRDefault="00DC2FFA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2FFA" w:rsidRPr="00895A8A" w:rsidRDefault="00DC2FF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C2FFA" w:rsidRPr="00895A8A" w:rsidRDefault="00DC2FF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C2FFA" w:rsidRPr="00895A8A" w:rsidRDefault="00DC2FFA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C2FFA" w:rsidRDefault="00DC2FFA" w:rsidP="004652F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DC2FFA" w:rsidRDefault="00DC2FFA" w:rsidP="004652F1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F347D"/>
    <w:rsid w:val="0014237D"/>
    <w:rsid w:val="001E337B"/>
    <w:rsid w:val="00295DC0"/>
    <w:rsid w:val="002C6280"/>
    <w:rsid w:val="003634AB"/>
    <w:rsid w:val="003B4418"/>
    <w:rsid w:val="003E088B"/>
    <w:rsid w:val="00421BAE"/>
    <w:rsid w:val="004649A2"/>
    <w:rsid w:val="004652F1"/>
    <w:rsid w:val="00473572"/>
    <w:rsid w:val="004B14A8"/>
    <w:rsid w:val="004B2D77"/>
    <w:rsid w:val="005F2FCA"/>
    <w:rsid w:val="0061168D"/>
    <w:rsid w:val="006B5394"/>
    <w:rsid w:val="006D624E"/>
    <w:rsid w:val="00723CDE"/>
    <w:rsid w:val="0073694F"/>
    <w:rsid w:val="0075258A"/>
    <w:rsid w:val="007D0265"/>
    <w:rsid w:val="007D2B2E"/>
    <w:rsid w:val="00881911"/>
    <w:rsid w:val="00895A8A"/>
    <w:rsid w:val="008A6DDC"/>
    <w:rsid w:val="008F6F3E"/>
    <w:rsid w:val="00922DE3"/>
    <w:rsid w:val="009C5782"/>
    <w:rsid w:val="009D6A18"/>
    <w:rsid w:val="009F590E"/>
    <w:rsid w:val="00A0146D"/>
    <w:rsid w:val="00A772B1"/>
    <w:rsid w:val="00A90860"/>
    <w:rsid w:val="00B1425F"/>
    <w:rsid w:val="00B471DB"/>
    <w:rsid w:val="00B9146D"/>
    <w:rsid w:val="00BC39F1"/>
    <w:rsid w:val="00C87579"/>
    <w:rsid w:val="00CD2E34"/>
    <w:rsid w:val="00D62145"/>
    <w:rsid w:val="00D6232C"/>
    <w:rsid w:val="00D8641B"/>
    <w:rsid w:val="00DC2FFA"/>
    <w:rsid w:val="00E54FCD"/>
    <w:rsid w:val="00EC1551"/>
    <w:rsid w:val="00F95691"/>
    <w:rsid w:val="00F958EF"/>
    <w:rsid w:val="00FA76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6001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</TotalTime>
  <Pages>1</Pages>
  <Words>86</Words>
  <Characters>496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17</cp:revision>
  <cp:lastPrinted>2017-06-16T16:04:00Z</cp:lastPrinted>
  <dcterms:created xsi:type="dcterms:W3CDTF">2018-01-09T13:11:00Z</dcterms:created>
  <dcterms:modified xsi:type="dcterms:W3CDTF">2018-10-15T12:02:00Z</dcterms:modified>
</cp:coreProperties>
</file>