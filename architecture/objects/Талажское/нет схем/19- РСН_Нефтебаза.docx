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8C1" w:rsidRDefault="007058C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058C1" w:rsidRPr="00473572" w:rsidRDefault="007058C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058C1" w:rsidRPr="00473572" w:rsidRDefault="007058C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7058C1" w:rsidRPr="00473572" w:rsidRDefault="007058C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058C1" w:rsidRDefault="007058C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058C1" w:rsidRDefault="007058C1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7058C1" w:rsidRDefault="007058C1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основная площадка нефтебазы Архангельского терминала</w:t>
      </w:r>
    </w:p>
    <w:p w:rsidR="007058C1" w:rsidRDefault="007058C1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п.Талаги, д.30</w:t>
      </w:r>
    </w:p>
    <w:p w:rsidR="007058C1" w:rsidRDefault="007058C1" w:rsidP="0075258A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7058C1" w:rsidRPr="00473572" w:rsidRDefault="007058C1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058C1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058C1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058C1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058C1" w:rsidRPr="000F347D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7058C1" w:rsidRPr="000F347D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058C1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058C1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7058C1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058C1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7058C1" w:rsidRPr="003E088B" w:rsidRDefault="007058C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7058C1" w:rsidRPr="00090FDA" w:rsidRDefault="007058C1" w:rsidP="004649A2">
      <w:pPr>
        <w:spacing w:after="0" w:line="240" w:lineRule="auto"/>
        <w:jc w:val="both"/>
        <w:rPr>
          <w:rFonts w:ascii="Times New Roman" w:hAnsi="Times New Roman"/>
        </w:rPr>
      </w:pPr>
      <w:r w:rsidRPr="00090FDA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2pt;height:277.2pt">
            <v:imagedata r:id="rId6" o:title="" croptop="12757f" cropbottom="6383f" cropleft="25378f" cropright="2635f"/>
          </v:shape>
        </w:pict>
      </w:r>
    </w:p>
    <w:p w:rsidR="007058C1" w:rsidRPr="004649A2" w:rsidRDefault="007058C1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7058C1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58C1" w:rsidRDefault="007058C1" w:rsidP="00922DE3">
      <w:pPr>
        <w:spacing w:after="0" w:line="240" w:lineRule="auto"/>
      </w:pPr>
      <w:r>
        <w:separator/>
      </w:r>
    </w:p>
  </w:endnote>
  <w:endnote w:type="continuationSeparator" w:id="0">
    <w:p w:rsidR="007058C1" w:rsidRDefault="007058C1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58C1" w:rsidRDefault="007058C1" w:rsidP="00922DE3">
      <w:pPr>
        <w:spacing w:after="0" w:line="240" w:lineRule="auto"/>
      </w:pPr>
      <w:r>
        <w:separator/>
      </w:r>
    </w:p>
  </w:footnote>
  <w:footnote w:type="continuationSeparator" w:id="0">
    <w:p w:rsidR="007058C1" w:rsidRDefault="007058C1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8C1" w:rsidRPr="00895A8A" w:rsidRDefault="007058C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058C1" w:rsidRPr="00895A8A" w:rsidRDefault="007058C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058C1" w:rsidRPr="00895A8A" w:rsidRDefault="007058C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058C1" w:rsidRDefault="007058C1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7058C1" w:rsidRDefault="007058C1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90FDA"/>
    <w:rsid w:val="000F347D"/>
    <w:rsid w:val="0014237D"/>
    <w:rsid w:val="001D7F25"/>
    <w:rsid w:val="001E337B"/>
    <w:rsid w:val="00295DC0"/>
    <w:rsid w:val="002C6280"/>
    <w:rsid w:val="003634AB"/>
    <w:rsid w:val="003B4418"/>
    <w:rsid w:val="003E088B"/>
    <w:rsid w:val="00421BAE"/>
    <w:rsid w:val="004649A2"/>
    <w:rsid w:val="004652F1"/>
    <w:rsid w:val="00473572"/>
    <w:rsid w:val="004B14A8"/>
    <w:rsid w:val="004B2D77"/>
    <w:rsid w:val="00597131"/>
    <w:rsid w:val="005F2FCA"/>
    <w:rsid w:val="0061168D"/>
    <w:rsid w:val="006A6F69"/>
    <w:rsid w:val="006D624E"/>
    <w:rsid w:val="007058C1"/>
    <w:rsid w:val="00723CDE"/>
    <w:rsid w:val="0075258A"/>
    <w:rsid w:val="007D0265"/>
    <w:rsid w:val="007D2B2E"/>
    <w:rsid w:val="00881911"/>
    <w:rsid w:val="00895A8A"/>
    <w:rsid w:val="008A6DDC"/>
    <w:rsid w:val="008F6F3E"/>
    <w:rsid w:val="00922DE3"/>
    <w:rsid w:val="009C5782"/>
    <w:rsid w:val="009D6A18"/>
    <w:rsid w:val="009F590E"/>
    <w:rsid w:val="00A0146D"/>
    <w:rsid w:val="00A772B1"/>
    <w:rsid w:val="00A90860"/>
    <w:rsid w:val="00B1425F"/>
    <w:rsid w:val="00B471DB"/>
    <w:rsid w:val="00B9146D"/>
    <w:rsid w:val="00BC39F1"/>
    <w:rsid w:val="00BE7FD5"/>
    <w:rsid w:val="00C87579"/>
    <w:rsid w:val="00CD2E34"/>
    <w:rsid w:val="00D62145"/>
    <w:rsid w:val="00D8641B"/>
    <w:rsid w:val="00E54FCD"/>
    <w:rsid w:val="00F236FF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5269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82</Words>
  <Characters>474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17</cp:revision>
  <cp:lastPrinted>2017-06-16T16:04:00Z</cp:lastPrinted>
  <dcterms:created xsi:type="dcterms:W3CDTF">2018-01-09T13:11:00Z</dcterms:created>
  <dcterms:modified xsi:type="dcterms:W3CDTF">2018-10-15T12:04:00Z</dcterms:modified>
</cp:coreProperties>
</file>