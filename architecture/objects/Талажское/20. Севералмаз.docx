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ED7" w:rsidRDefault="00570ED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70ED7" w:rsidRPr="00473572" w:rsidRDefault="00570ED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570ED7" w:rsidRPr="00473572" w:rsidRDefault="00570ED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570ED7" w:rsidRPr="00473572" w:rsidRDefault="00570ED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70ED7" w:rsidRDefault="00570ED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70ED7" w:rsidRDefault="00570ED7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570ED7" w:rsidRDefault="00570ED7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производственные объекты (карьер на трубке «Архангельская» фабрика обогатительная, карьер на трубке «Карпинского-1», дизельная электростанция, резервуарный парк по хранению нефтепродуктов дизельной электростанции)</w:t>
      </w:r>
    </w:p>
    <w:p w:rsidR="00570ED7" w:rsidRDefault="00570ED7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570ED7" w:rsidRDefault="00570ED7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Вахтовый поселок Светлый.</w:t>
      </w:r>
    </w:p>
    <w:p w:rsidR="00570ED7" w:rsidRDefault="00570ED7" w:rsidP="0075258A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570ED7" w:rsidRDefault="00570ED7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570ED7" w:rsidRPr="00473572" w:rsidRDefault="00570ED7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570ED7" w:rsidRDefault="00570E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570ED7" w:rsidRDefault="00570E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570ED7" w:rsidRDefault="00570E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570ED7" w:rsidRPr="000F347D" w:rsidRDefault="00570E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570ED7" w:rsidRDefault="00570E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570ED7" w:rsidRDefault="00570E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</w:t>
      </w:r>
    </w:p>
    <w:p w:rsidR="00570ED7" w:rsidRPr="003E088B" w:rsidRDefault="00570E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570ED7" w:rsidRPr="004649A2" w:rsidRDefault="00570ED7" w:rsidP="004649A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355.8pt">
            <v:imagedata r:id="rId6" o:title="" croptop="11211f" cropbottom="8404f" cropleft="6053f" cropright="11181f"/>
          </v:shape>
        </w:pict>
      </w:r>
    </w:p>
    <w:sectPr w:rsidR="00570ED7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0ED7" w:rsidRDefault="00570ED7" w:rsidP="00922DE3">
      <w:pPr>
        <w:spacing w:after="0" w:line="240" w:lineRule="auto"/>
      </w:pPr>
      <w:r>
        <w:separator/>
      </w:r>
    </w:p>
  </w:endnote>
  <w:endnote w:type="continuationSeparator" w:id="0">
    <w:p w:rsidR="00570ED7" w:rsidRDefault="00570ED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0ED7" w:rsidRDefault="00570ED7" w:rsidP="00922DE3">
      <w:pPr>
        <w:spacing w:after="0" w:line="240" w:lineRule="auto"/>
      </w:pPr>
      <w:r>
        <w:separator/>
      </w:r>
    </w:p>
  </w:footnote>
  <w:footnote w:type="continuationSeparator" w:id="0">
    <w:p w:rsidR="00570ED7" w:rsidRDefault="00570ED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0ED7" w:rsidRPr="00895A8A" w:rsidRDefault="00570ED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570ED7" w:rsidRPr="00895A8A" w:rsidRDefault="00570ED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570ED7" w:rsidRPr="00895A8A" w:rsidRDefault="00570ED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570ED7" w:rsidRDefault="00570ED7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570ED7" w:rsidRDefault="00570ED7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F347D"/>
    <w:rsid w:val="00120149"/>
    <w:rsid w:val="0014237D"/>
    <w:rsid w:val="001861B7"/>
    <w:rsid w:val="001E337B"/>
    <w:rsid w:val="00295DC0"/>
    <w:rsid w:val="002C6280"/>
    <w:rsid w:val="003634AB"/>
    <w:rsid w:val="003B4418"/>
    <w:rsid w:val="003E088B"/>
    <w:rsid w:val="00414F2D"/>
    <w:rsid w:val="00421BAE"/>
    <w:rsid w:val="004649A2"/>
    <w:rsid w:val="004652F1"/>
    <w:rsid w:val="00473572"/>
    <w:rsid w:val="004B14A8"/>
    <w:rsid w:val="004B2D77"/>
    <w:rsid w:val="00570ED7"/>
    <w:rsid w:val="005E07BC"/>
    <w:rsid w:val="005F2FCA"/>
    <w:rsid w:val="0061168D"/>
    <w:rsid w:val="00647293"/>
    <w:rsid w:val="006D624E"/>
    <w:rsid w:val="00723CDE"/>
    <w:rsid w:val="00724D84"/>
    <w:rsid w:val="0075258A"/>
    <w:rsid w:val="007D0265"/>
    <w:rsid w:val="007D2B2E"/>
    <w:rsid w:val="00804A77"/>
    <w:rsid w:val="00881911"/>
    <w:rsid w:val="00895A8A"/>
    <w:rsid w:val="008A6DDC"/>
    <w:rsid w:val="008F6F3E"/>
    <w:rsid w:val="00922DE3"/>
    <w:rsid w:val="00983C2A"/>
    <w:rsid w:val="009C5782"/>
    <w:rsid w:val="009D6A18"/>
    <w:rsid w:val="009F590E"/>
    <w:rsid w:val="00A0146D"/>
    <w:rsid w:val="00A772B1"/>
    <w:rsid w:val="00A90860"/>
    <w:rsid w:val="00AD605E"/>
    <w:rsid w:val="00B1425F"/>
    <w:rsid w:val="00B471DB"/>
    <w:rsid w:val="00B75938"/>
    <w:rsid w:val="00B9146D"/>
    <w:rsid w:val="00BC39F1"/>
    <w:rsid w:val="00C37B33"/>
    <w:rsid w:val="00C87579"/>
    <w:rsid w:val="00CD2E34"/>
    <w:rsid w:val="00D62145"/>
    <w:rsid w:val="00D8641B"/>
    <w:rsid w:val="00D92E4E"/>
    <w:rsid w:val="00E54FCD"/>
    <w:rsid w:val="00F656D8"/>
    <w:rsid w:val="00F95691"/>
    <w:rsid w:val="00F958EF"/>
    <w:rsid w:val="00FB4B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275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</TotalTime>
  <Pages>1</Pages>
  <Words>94</Words>
  <Characters>539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18</cp:revision>
  <cp:lastPrinted>2017-06-16T16:04:00Z</cp:lastPrinted>
  <dcterms:created xsi:type="dcterms:W3CDTF">2018-01-09T13:11:00Z</dcterms:created>
  <dcterms:modified xsi:type="dcterms:W3CDTF">2018-12-06T13:43:00Z</dcterms:modified>
</cp:coreProperties>
</file>