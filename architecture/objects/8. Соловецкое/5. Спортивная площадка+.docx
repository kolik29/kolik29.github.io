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10731" w:rsidRDefault="00710731" w:rsidP="00922DE3">
      <w:pPr>
        <w:spacing w:after="0" w:line="240" w:lineRule="auto"/>
        <w:jc w:val="center"/>
        <w:rPr>
          <w:rFonts w:ascii="Times New Roman" w:hAnsi="Times New Roman"/>
          <w:b/>
        </w:rPr>
      </w:pPr>
    </w:p>
    <w:p w:rsidR="00710731" w:rsidRPr="00473572" w:rsidRDefault="00710731" w:rsidP="00922DE3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  <w:r w:rsidRPr="00473572">
        <w:rPr>
          <w:rFonts w:ascii="Times New Roman" w:hAnsi="Times New Roman"/>
          <w:b/>
          <w:sz w:val="24"/>
          <w:szCs w:val="24"/>
        </w:rPr>
        <w:t xml:space="preserve">Схема границ прилегающих территорий, </w:t>
      </w:r>
    </w:p>
    <w:p w:rsidR="00710731" w:rsidRPr="00473572" w:rsidRDefault="00710731" w:rsidP="00922DE3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  <w:r w:rsidRPr="00473572">
        <w:rPr>
          <w:rFonts w:ascii="Times New Roman" w:hAnsi="Times New Roman"/>
          <w:b/>
          <w:sz w:val="24"/>
          <w:szCs w:val="24"/>
        </w:rPr>
        <w:t>на которых не допускается реализация алкогольной продукции</w:t>
      </w:r>
    </w:p>
    <w:p w:rsidR="00710731" w:rsidRPr="00473572" w:rsidRDefault="00710731" w:rsidP="00922DE3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</w:p>
    <w:p w:rsidR="00710731" w:rsidRDefault="00710731" w:rsidP="00922DE3">
      <w:pPr>
        <w:spacing w:after="0" w:line="240" w:lineRule="auto"/>
        <w:jc w:val="center"/>
        <w:rPr>
          <w:rFonts w:ascii="Times New Roman" w:hAnsi="Times New Roman"/>
          <w:b/>
        </w:rPr>
      </w:pPr>
    </w:p>
    <w:p w:rsidR="00710731" w:rsidRPr="00556334" w:rsidRDefault="00710731" w:rsidP="00E25706">
      <w:pPr>
        <w:spacing w:after="0" w:line="240" w:lineRule="auto"/>
        <w:jc w:val="both"/>
        <w:rPr>
          <w:rFonts w:ascii="Times New Roman" w:hAnsi="Times New Roman"/>
        </w:rPr>
      </w:pPr>
      <w:r>
        <w:rPr>
          <w:rFonts w:ascii="Times New Roman" w:hAnsi="Times New Roman"/>
          <w:b/>
        </w:rPr>
        <w:t xml:space="preserve">Территория: </w:t>
      </w:r>
      <w:r>
        <w:rPr>
          <w:rFonts w:ascii="Times New Roman" w:hAnsi="Times New Roman"/>
        </w:rPr>
        <w:t xml:space="preserve">МО </w:t>
      </w:r>
      <w:r w:rsidRPr="00556334">
        <w:rPr>
          <w:rFonts w:ascii="Times New Roman" w:hAnsi="Times New Roman"/>
        </w:rPr>
        <w:t>«Сельское поселение «Соловецкое»</w:t>
      </w:r>
    </w:p>
    <w:p w:rsidR="00710731" w:rsidRDefault="00710731" w:rsidP="004F6E12">
      <w:pPr>
        <w:spacing w:after="0" w:line="240" w:lineRule="auto"/>
        <w:jc w:val="both"/>
        <w:rPr>
          <w:rFonts w:ascii="Times New Roman" w:hAnsi="Times New Roman"/>
        </w:rPr>
      </w:pPr>
      <w:r>
        <w:rPr>
          <w:rFonts w:ascii="Times New Roman" w:hAnsi="Times New Roman"/>
          <w:b/>
        </w:rPr>
        <w:t>Объект:</w:t>
      </w:r>
      <w:r>
        <w:rPr>
          <w:rFonts w:ascii="Times New Roman" w:hAnsi="Times New Roman"/>
        </w:rPr>
        <w:t xml:space="preserve"> Спортивная площадка</w:t>
      </w:r>
      <w:r w:rsidRPr="004F6E12">
        <w:rPr>
          <w:rFonts w:ascii="Times New Roman" w:hAnsi="Times New Roman"/>
        </w:rPr>
        <w:t xml:space="preserve"> </w:t>
      </w:r>
    </w:p>
    <w:p w:rsidR="00710731" w:rsidRPr="006A2E73" w:rsidRDefault="00710731" w:rsidP="00CD4536">
      <w:pPr>
        <w:spacing w:after="0" w:line="240" w:lineRule="auto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Адрес объекта: </w:t>
      </w:r>
      <w:r w:rsidRPr="00CD4536">
        <w:rPr>
          <w:rFonts w:ascii="Times New Roman" w:hAnsi="Times New Roman"/>
        </w:rPr>
        <w:t>Архангельская обл., Приморский район, п. Соловецкий,</w:t>
      </w:r>
      <w:r>
        <w:rPr>
          <w:rFonts w:ascii="Times New Roman" w:hAnsi="Times New Roman"/>
        </w:rPr>
        <w:t xml:space="preserve"> </w:t>
      </w:r>
      <w:r w:rsidRPr="00CD4536">
        <w:rPr>
          <w:rFonts w:ascii="Times New Roman" w:hAnsi="Times New Roman"/>
        </w:rPr>
        <w:t xml:space="preserve">ул. Приморская за домом № 7 </w:t>
      </w:r>
    </w:p>
    <w:p w:rsidR="00710731" w:rsidRPr="00473572" w:rsidRDefault="00710731" w:rsidP="00CD4536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</w:rPr>
      </w:pPr>
      <w:r w:rsidRPr="00473572">
        <w:rPr>
          <w:rFonts w:ascii="Times New Roman" w:hAnsi="Times New Roman"/>
          <w:i/>
          <w:sz w:val="24"/>
          <w:szCs w:val="24"/>
        </w:rPr>
        <w:t>Условные обозначения:</w:t>
      </w:r>
    </w:p>
    <w:p w:rsidR="00710731" w:rsidRDefault="00710731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pict>
          <v:oval id="Овал 5" o:spid="_x0000_s1026" style="position:absolute;left:0;text-align:left;margin-left:7.7pt;margin-top:7.15pt;width:23.7pt;height:22.5pt;z-index:251658240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" filled="f" strokecolor="red" strokeweight="2pt">
            <v:stroke dashstyle="dash"/>
          </v:oval>
        </w:pict>
      </w:r>
    </w:p>
    <w:p w:rsidR="00710731" w:rsidRDefault="00710731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     - прилегающая территория</w:t>
      </w:r>
    </w:p>
    <w:p w:rsidR="00710731" w:rsidRDefault="00710731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</w:t>
      </w:r>
    </w:p>
    <w:p w:rsidR="00710731" w:rsidRPr="000F347D" w:rsidRDefault="00710731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pict>
          <v:line id="Прямая соединительная линия 6" o:spid="_x0000_s1027" style="position:absolute;left:0;text-align:left;z-index:251659264;visibility:visible" from="7.7pt,13.3pt" to="34.35pt,1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" strokecolor="red" strokeweight="2.25pt"/>
        </w:pict>
      </w:r>
      <w:r>
        <w:rPr>
          <w:rFonts w:ascii="Times New Roman" w:hAnsi="Times New Roman"/>
          <w:sz w:val="24"/>
          <w:szCs w:val="24"/>
        </w:rPr>
        <w:t xml:space="preserve">    </w:t>
      </w:r>
      <w:smartTag w:uri="urn:schemas-microsoft-com:office:smarttags" w:element="metricconverter">
        <w:smartTagPr>
          <w:attr w:name="ProductID" w:val="30 м"/>
        </w:smartTagPr>
        <w:r w:rsidRPr="000F347D">
          <w:rPr>
            <w:rFonts w:ascii="Times New Roman" w:hAnsi="Times New Roman"/>
            <w:b/>
            <w:color w:val="FF0000"/>
            <w:sz w:val="20"/>
            <w:szCs w:val="20"/>
          </w:rPr>
          <w:t>30 м</w:t>
        </w:r>
      </w:smartTag>
      <w:r>
        <w:rPr>
          <w:rFonts w:ascii="Times New Roman" w:hAnsi="Times New Roman"/>
          <w:sz w:val="20"/>
          <w:szCs w:val="20"/>
        </w:rPr>
        <w:t xml:space="preserve">   - </w:t>
      </w:r>
      <w:r w:rsidRPr="000F347D">
        <w:rPr>
          <w:rFonts w:ascii="Times New Roman" w:hAnsi="Times New Roman"/>
          <w:sz w:val="24"/>
          <w:szCs w:val="24"/>
        </w:rPr>
        <w:t>расстояние от входа в объект до</w:t>
      </w:r>
      <w:r>
        <w:rPr>
          <w:rFonts w:ascii="Times New Roman" w:hAnsi="Times New Roman"/>
          <w:sz w:val="24"/>
          <w:szCs w:val="24"/>
        </w:rPr>
        <w:t xml:space="preserve"> г</w:t>
      </w:r>
      <w:r w:rsidRPr="000F347D">
        <w:rPr>
          <w:rFonts w:ascii="Times New Roman" w:hAnsi="Times New Roman"/>
          <w:sz w:val="24"/>
          <w:szCs w:val="24"/>
        </w:rPr>
        <w:t>раницы</w:t>
      </w:r>
      <w:r>
        <w:rPr>
          <w:rFonts w:ascii="Times New Roman" w:hAnsi="Times New Roman"/>
          <w:sz w:val="24"/>
          <w:szCs w:val="24"/>
        </w:rPr>
        <w:t xml:space="preserve"> прилегающей территории</w:t>
      </w:r>
    </w:p>
    <w:p w:rsidR="00710731" w:rsidRDefault="00710731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      </w:t>
      </w:r>
    </w:p>
    <w:p w:rsidR="00710731" w:rsidRDefault="00710731" w:rsidP="006A2E73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pict>
          <v:line id="Прямая соединительная линия 7" o:spid="_x0000_s1028" style="position:absolute;left:0;text-align:left;z-index:251660288;visibility:visible" from="7.7pt,7.15pt" to="34.35pt,7.15pt" strokecolor="#0070c0" strokeweight="2.25pt"/>
        </w:pict>
      </w:r>
      <w:r>
        <w:rPr>
          <w:rFonts w:ascii="Times New Roman" w:hAnsi="Times New Roman"/>
          <w:sz w:val="24"/>
          <w:szCs w:val="24"/>
        </w:rPr>
        <w:t xml:space="preserve">              - обособленная территория</w:t>
      </w:r>
    </w:p>
    <w:p w:rsidR="00710731" w:rsidRPr="003E088B" w:rsidRDefault="00710731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</w:t>
      </w:r>
    </w:p>
    <w:p w:rsidR="00710731" w:rsidRPr="00903443" w:rsidRDefault="00710731" w:rsidP="00203861">
      <w:pPr>
        <w:spacing w:after="0" w:line="240" w:lineRule="auto"/>
        <w:jc w:val="center"/>
        <w:rPr>
          <w:rFonts w:ascii="Times New Roman" w:hAnsi="Times New Roman"/>
        </w:rPr>
      </w:pPr>
      <w:r w:rsidRPr="00903443">
        <w:rPr>
          <w:rFonts w:ascii="Times New Roman" w:hAnsi="Times New Roman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71.6pt;height:392.4pt">
            <v:imagedata r:id="rId6" o:title="" croptop="12416f" cropbottom="9088f" cropleft="10882f" cropright="11756f"/>
          </v:shape>
        </w:pict>
      </w:r>
    </w:p>
    <w:p w:rsidR="00710731" w:rsidRPr="004649A2" w:rsidRDefault="00710731" w:rsidP="00203861">
      <w:pPr>
        <w:spacing w:after="0" w:line="240" w:lineRule="auto"/>
        <w:jc w:val="center"/>
        <w:rPr>
          <w:rFonts w:ascii="Times New Roman" w:hAnsi="Times New Roman"/>
        </w:rPr>
      </w:pPr>
    </w:p>
    <w:sectPr w:rsidR="00710731" w:rsidRPr="004649A2" w:rsidSect="005E5687">
      <w:headerReference w:type="default" r:id="rId7"/>
      <w:pgSz w:w="11906" w:h="16838"/>
      <w:pgMar w:top="1134" w:right="707" w:bottom="1134" w:left="1418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710731" w:rsidRDefault="00710731" w:rsidP="00922DE3">
      <w:pPr>
        <w:spacing w:after="0" w:line="240" w:lineRule="auto"/>
      </w:pPr>
      <w:r>
        <w:separator/>
      </w:r>
    </w:p>
  </w:endnote>
  <w:endnote w:type="continuationSeparator" w:id="0">
    <w:p w:rsidR="00710731" w:rsidRDefault="00710731" w:rsidP="00922DE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710731" w:rsidRDefault="00710731" w:rsidP="00922DE3">
      <w:pPr>
        <w:spacing w:after="0" w:line="240" w:lineRule="auto"/>
      </w:pPr>
      <w:r>
        <w:separator/>
      </w:r>
    </w:p>
  </w:footnote>
  <w:footnote w:type="continuationSeparator" w:id="0">
    <w:p w:rsidR="00710731" w:rsidRDefault="00710731" w:rsidP="00922DE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10731" w:rsidRPr="00895A8A" w:rsidRDefault="00710731" w:rsidP="00922DE3">
    <w:pPr>
      <w:pStyle w:val="Header"/>
      <w:jc w:val="right"/>
      <w:rPr>
        <w:sz w:val="18"/>
        <w:szCs w:val="18"/>
      </w:rPr>
    </w:pPr>
    <w:r w:rsidRPr="00895A8A">
      <w:rPr>
        <w:sz w:val="18"/>
        <w:szCs w:val="18"/>
      </w:rPr>
      <w:t>Приложение №___</w:t>
    </w:r>
  </w:p>
  <w:p w:rsidR="00710731" w:rsidRPr="00895A8A" w:rsidRDefault="00710731" w:rsidP="00922DE3">
    <w:pPr>
      <w:pStyle w:val="Header"/>
      <w:jc w:val="right"/>
      <w:rPr>
        <w:sz w:val="18"/>
        <w:szCs w:val="18"/>
      </w:rPr>
    </w:pPr>
    <w:r w:rsidRPr="00895A8A">
      <w:rPr>
        <w:sz w:val="18"/>
        <w:szCs w:val="18"/>
      </w:rPr>
      <w:t>К постановлению администрации</w:t>
    </w:r>
  </w:p>
  <w:p w:rsidR="00710731" w:rsidRPr="00895A8A" w:rsidRDefault="00710731" w:rsidP="00922DE3">
    <w:pPr>
      <w:pStyle w:val="Header"/>
      <w:jc w:val="right"/>
      <w:rPr>
        <w:sz w:val="18"/>
        <w:szCs w:val="18"/>
      </w:rPr>
    </w:pPr>
    <w:r w:rsidRPr="00895A8A">
      <w:rPr>
        <w:sz w:val="18"/>
        <w:szCs w:val="18"/>
      </w:rPr>
      <w:t>МО «Приморский муниципальный район»</w:t>
    </w:r>
  </w:p>
  <w:p w:rsidR="00710731" w:rsidRPr="005E5687" w:rsidRDefault="00710731" w:rsidP="005E5687">
    <w:pPr>
      <w:tabs>
        <w:tab w:val="center" w:pos="4677"/>
        <w:tab w:val="right" w:pos="9355"/>
      </w:tabs>
      <w:spacing w:after="0" w:line="240" w:lineRule="auto"/>
      <w:jc w:val="right"/>
      <w:rPr>
        <w:sz w:val="18"/>
        <w:szCs w:val="18"/>
      </w:rPr>
    </w:pPr>
    <w:r w:rsidRPr="005E5687">
      <w:rPr>
        <w:sz w:val="18"/>
        <w:szCs w:val="18"/>
      </w:rPr>
      <w:t xml:space="preserve">от «17» мая  </w:t>
    </w:r>
    <w:smartTag w:uri="urn:schemas-microsoft-com:office:smarttags" w:element="metricconverter">
      <w:smartTagPr>
        <w:attr w:name="ProductID" w:val="2018 г"/>
      </w:smartTagPr>
      <w:r w:rsidRPr="005E5687">
        <w:rPr>
          <w:sz w:val="18"/>
          <w:szCs w:val="18"/>
        </w:rPr>
        <w:t>2018 г</w:t>
      </w:r>
    </w:smartTag>
    <w:r w:rsidRPr="005E5687">
      <w:rPr>
        <w:sz w:val="18"/>
        <w:szCs w:val="18"/>
      </w:rPr>
      <w:t>. №316</w:t>
    </w:r>
  </w:p>
  <w:p w:rsidR="00710731" w:rsidRDefault="00710731" w:rsidP="005E5687">
    <w:pPr>
      <w:pStyle w:val="Header"/>
      <w:jc w:val="right"/>
    </w:pP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75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B1425F"/>
    <w:rsid w:val="000606A2"/>
    <w:rsid w:val="000E046C"/>
    <w:rsid w:val="000F347D"/>
    <w:rsid w:val="00203861"/>
    <w:rsid w:val="00270591"/>
    <w:rsid w:val="00295DC0"/>
    <w:rsid w:val="002C6280"/>
    <w:rsid w:val="002F2515"/>
    <w:rsid w:val="00300C1E"/>
    <w:rsid w:val="003478B8"/>
    <w:rsid w:val="00362712"/>
    <w:rsid w:val="003A25A5"/>
    <w:rsid w:val="003C0BE3"/>
    <w:rsid w:val="003D6E9E"/>
    <w:rsid w:val="003D7B14"/>
    <w:rsid w:val="003E088B"/>
    <w:rsid w:val="003F5868"/>
    <w:rsid w:val="004649A2"/>
    <w:rsid w:val="00473572"/>
    <w:rsid w:val="004C546E"/>
    <w:rsid w:val="004F6E12"/>
    <w:rsid w:val="00504E8B"/>
    <w:rsid w:val="005236E3"/>
    <w:rsid w:val="00556334"/>
    <w:rsid w:val="005A094C"/>
    <w:rsid w:val="005D1D8F"/>
    <w:rsid w:val="005E5687"/>
    <w:rsid w:val="005E6E0D"/>
    <w:rsid w:val="005F2FCA"/>
    <w:rsid w:val="005F3E15"/>
    <w:rsid w:val="00674E86"/>
    <w:rsid w:val="006A2E73"/>
    <w:rsid w:val="006B4D5B"/>
    <w:rsid w:val="006F0337"/>
    <w:rsid w:val="00710731"/>
    <w:rsid w:val="00723CDE"/>
    <w:rsid w:val="007B1EBB"/>
    <w:rsid w:val="007B5832"/>
    <w:rsid w:val="007D0265"/>
    <w:rsid w:val="007D2B2E"/>
    <w:rsid w:val="007D5144"/>
    <w:rsid w:val="00862F88"/>
    <w:rsid w:val="00895A8A"/>
    <w:rsid w:val="00903443"/>
    <w:rsid w:val="00922DE3"/>
    <w:rsid w:val="009C417F"/>
    <w:rsid w:val="009C5782"/>
    <w:rsid w:val="009E6E79"/>
    <w:rsid w:val="009F389C"/>
    <w:rsid w:val="00A54B22"/>
    <w:rsid w:val="00A772B1"/>
    <w:rsid w:val="00B1425F"/>
    <w:rsid w:val="00B53EF9"/>
    <w:rsid w:val="00C87579"/>
    <w:rsid w:val="00CD4536"/>
    <w:rsid w:val="00CD6367"/>
    <w:rsid w:val="00D84CAB"/>
    <w:rsid w:val="00D8641B"/>
    <w:rsid w:val="00DE4E83"/>
    <w:rsid w:val="00DF7DC4"/>
    <w:rsid w:val="00E25706"/>
    <w:rsid w:val="00E40FA5"/>
    <w:rsid w:val="00EC59E3"/>
    <w:rsid w:val="00F04FB2"/>
    <w:rsid w:val="00F6717A"/>
    <w:rsid w:val="00F958E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uiCompat97To2003/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martTagType w:namespaceuri="urn:schemas-microsoft-com:office:smarttags" w:name="metricconverter"/>
  <w:shapeDefaults>
    <o:shapedefaults v:ext="edit" spidmax="102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Times New Roman"/>
        <w:sz w:val="22"/>
        <w:szCs w:val="22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0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D6E9E"/>
    <w:pPr>
      <w:spacing w:after="200" w:line="276" w:lineRule="auto"/>
    </w:pPr>
    <w:rPr>
      <w:lang w:eastAsia="en-US"/>
    </w:rPr>
  </w:style>
  <w:style w:type="character" w:default="1" w:styleId="DefaultParagraphFont">
    <w:name w:val="Default Paragraph Font"/>
    <w:uiPriority w:val="99"/>
    <w:semiHidden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rsid w:val="00922DE3"/>
    <w:pPr>
      <w:tabs>
        <w:tab w:val="center" w:pos="4677"/>
        <w:tab w:val="right" w:pos="9355"/>
      </w:tabs>
      <w:spacing w:after="0" w:line="240" w:lineRule="auto"/>
    </w:pPr>
    <w:rPr>
      <w:sz w:val="20"/>
      <w:szCs w:val="20"/>
      <w:lang w:eastAsia="ru-RU"/>
    </w:rPr>
  </w:style>
  <w:style w:type="character" w:customStyle="1" w:styleId="HeaderChar">
    <w:name w:val="Header Char"/>
    <w:basedOn w:val="DefaultParagraphFont"/>
    <w:link w:val="Header"/>
    <w:uiPriority w:val="99"/>
    <w:locked/>
    <w:rsid w:val="00922DE3"/>
    <w:rPr>
      <w:rFonts w:cs="Times New Roman"/>
    </w:rPr>
  </w:style>
  <w:style w:type="paragraph" w:styleId="Footer">
    <w:name w:val="footer"/>
    <w:basedOn w:val="Normal"/>
    <w:link w:val="FooterChar"/>
    <w:uiPriority w:val="99"/>
    <w:rsid w:val="00922DE3"/>
    <w:pPr>
      <w:tabs>
        <w:tab w:val="center" w:pos="4677"/>
        <w:tab w:val="right" w:pos="9355"/>
      </w:tabs>
      <w:spacing w:after="0" w:line="240" w:lineRule="auto"/>
    </w:pPr>
    <w:rPr>
      <w:sz w:val="20"/>
      <w:szCs w:val="20"/>
      <w:lang w:eastAsia="ru-RU"/>
    </w:rPr>
  </w:style>
  <w:style w:type="character" w:customStyle="1" w:styleId="FooterChar">
    <w:name w:val="Footer Char"/>
    <w:basedOn w:val="DefaultParagraphFont"/>
    <w:link w:val="Footer"/>
    <w:uiPriority w:val="99"/>
    <w:locked/>
    <w:rsid w:val="00922DE3"/>
    <w:rPr>
      <w:rFonts w:cs="Times New Roman"/>
    </w:rPr>
  </w:style>
  <w:style w:type="paragraph" w:styleId="BalloonText">
    <w:name w:val="Balloon Text"/>
    <w:basedOn w:val="Normal"/>
    <w:link w:val="BalloonTextChar"/>
    <w:uiPriority w:val="99"/>
    <w:semiHidden/>
    <w:rsid w:val="00D8641B"/>
    <w:pPr>
      <w:spacing w:after="0" w:line="240" w:lineRule="auto"/>
    </w:pPr>
    <w:rPr>
      <w:rFonts w:ascii="Tahoma" w:hAnsi="Tahoma"/>
      <w:sz w:val="16"/>
      <w:szCs w:val="16"/>
      <w:lang w:eastAsia="ru-RU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locked/>
    <w:rsid w:val="00D8641B"/>
    <w:rPr>
      <w:rFonts w:ascii="Tahoma" w:hAnsi="Tahoma" w:cs="Times New Roman"/>
      <w:sz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5939190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3919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3919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39191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Normal_Wordconv.dotm</Template>
  <TotalTime>27</TotalTime>
  <Pages>1</Pages>
  <Words>71</Words>
  <Characters>406</Characters>
  <Application>Microsoft Office Outlook</Application>
  <DocSecurity>0</DocSecurity>
  <Lines>0</Lines>
  <Paragraphs>0</Paragraphs>
  <ScaleCrop>false</ScaleCrop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Анисимова Мария Николаевна</dc:creator>
  <cp:keywords/>
  <dc:description/>
  <cp:lastModifiedBy>UPREC1</cp:lastModifiedBy>
  <cp:revision>23</cp:revision>
  <cp:lastPrinted>2017-06-16T16:04:00Z</cp:lastPrinted>
  <dcterms:created xsi:type="dcterms:W3CDTF">2018-01-09T13:11:00Z</dcterms:created>
  <dcterms:modified xsi:type="dcterms:W3CDTF">2018-12-05T13:13:00Z</dcterms:modified>
</cp:coreProperties>
</file>