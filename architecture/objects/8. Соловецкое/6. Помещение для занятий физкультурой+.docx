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219" w:rsidRDefault="0044121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41219" w:rsidRPr="00473572" w:rsidRDefault="0044121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41219" w:rsidRPr="00473572" w:rsidRDefault="0044121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41219" w:rsidRPr="00473572" w:rsidRDefault="0044121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41219" w:rsidRDefault="0044121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41219" w:rsidRPr="00556334" w:rsidRDefault="00441219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441219" w:rsidRDefault="00441219" w:rsidP="004F6E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Помещение для занятий физкультурой</w:t>
      </w:r>
      <w:r w:rsidRPr="004F6E12">
        <w:rPr>
          <w:rFonts w:ascii="Times New Roman" w:hAnsi="Times New Roman"/>
        </w:rPr>
        <w:t xml:space="preserve"> </w:t>
      </w:r>
    </w:p>
    <w:p w:rsidR="00441219" w:rsidRDefault="00441219" w:rsidP="00CD453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CD4536">
        <w:rPr>
          <w:rFonts w:ascii="Times New Roman" w:hAnsi="Times New Roman"/>
        </w:rPr>
        <w:t>Архангельская обл., Приморский район, п. Соловецкий,</w:t>
      </w:r>
      <w:r>
        <w:rPr>
          <w:rFonts w:ascii="Times New Roman" w:hAnsi="Times New Roman"/>
        </w:rPr>
        <w:t xml:space="preserve"> Гостевой дом паломников, </w:t>
      </w:r>
    </w:p>
    <w:p w:rsidR="00441219" w:rsidRDefault="00441219" w:rsidP="00CD453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ул. Сивко, д. 4</w:t>
      </w:r>
    </w:p>
    <w:p w:rsidR="00441219" w:rsidRDefault="00441219" w:rsidP="00CD4536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441219" w:rsidRPr="00473572" w:rsidRDefault="00441219" w:rsidP="00CD4536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41219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41219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41219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41219" w:rsidRPr="000F347D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41219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41219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441219" w:rsidRPr="003E088B" w:rsidRDefault="0044121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441219" w:rsidRPr="00F04BA9" w:rsidRDefault="00441219" w:rsidP="00DB731B">
      <w:pPr>
        <w:spacing w:after="0" w:line="240" w:lineRule="auto"/>
        <w:ind w:left="-180" w:hanging="360"/>
        <w:jc w:val="center"/>
        <w:rPr>
          <w:rFonts w:ascii="Times New Roman" w:hAnsi="Times New Roman"/>
        </w:rPr>
      </w:pPr>
      <w:r w:rsidRPr="00BD669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304.8pt">
            <v:imagedata r:id="rId6" o:title="" croptop="11712f" cropbottom="7394f" cropleft="5257f" cropright="6345f"/>
          </v:shape>
        </w:pict>
      </w:r>
    </w:p>
    <w:p w:rsidR="00441219" w:rsidRPr="004649A2" w:rsidRDefault="00441219" w:rsidP="00203861">
      <w:pPr>
        <w:spacing w:after="0" w:line="240" w:lineRule="auto"/>
        <w:jc w:val="center"/>
        <w:rPr>
          <w:rFonts w:ascii="Times New Roman" w:hAnsi="Times New Roman"/>
        </w:rPr>
      </w:pPr>
    </w:p>
    <w:sectPr w:rsidR="00441219" w:rsidRPr="004649A2" w:rsidSect="005E5687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219" w:rsidRDefault="00441219" w:rsidP="00922DE3">
      <w:pPr>
        <w:spacing w:after="0" w:line="240" w:lineRule="auto"/>
      </w:pPr>
      <w:r>
        <w:separator/>
      </w:r>
    </w:p>
  </w:endnote>
  <w:endnote w:type="continuationSeparator" w:id="0">
    <w:p w:rsidR="00441219" w:rsidRDefault="0044121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219" w:rsidRDefault="00441219" w:rsidP="00922DE3">
      <w:pPr>
        <w:spacing w:after="0" w:line="240" w:lineRule="auto"/>
      </w:pPr>
      <w:r>
        <w:separator/>
      </w:r>
    </w:p>
  </w:footnote>
  <w:footnote w:type="continuationSeparator" w:id="0">
    <w:p w:rsidR="00441219" w:rsidRDefault="0044121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219" w:rsidRPr="00895A8A" w:rsidRDefault="0044121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41219" w:rsidRPr="00895A8A" w:rsidRDefault="0044121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41219" w:rsidRPr="00895A8A" w:rsidRDefault="0044121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41219" w:rsidRPr="005E5687" w:rsidRDefault="00441219" w:rsidP="005E5687">
    <w:pPr>
      <w:tabs>
        <w:tab w:val="center" w:pos="4677"/>
        <w:tab w:val="right" w:pos="9355"/>
      </w:tabs>
      <w:spacing w:after="0" w:line="240" w:lineRule="auto"/>
      <w:jc w:val="right"/>
      <w:rPr>
        <w:sz w:val="18"/>
        <w:szCs w:val="18"/>
      </w:rPr>
    </w:pPr>
    <w:r w:rsidRPr="005E5687">
      <w:rPr>
        <w:sz w:val="18"/>
        <w:szCs w:val="18"/>
      </w:rPr>
      <w:t xml:space="preserve">от «17» мая  </w:t>
    </w:r>
    <w:smartTag w:uri="urn:schemas-microsoft-com:office:smarttags" w:element="metricconverter">
      <w:smartTagPr>
        <w:attr w:name="ProductID" w:val="2018 г"/>
      </w:smartTagPr>
      <w:r w:rsidRPr="005E5687">
        <w:rPr>
          <w:sz w:val="18"/>
          <w:szCs w:val="18"/>
        </w:rPr>
        <w:t>2018 г</w:t>
      </w:r>
    </w:smartTag>
    <w:r w:rsidRPr="005E5687">
      <w:rPr>
        <w:sz w:val="18"/>
        <w:szCs w:val="18"/>
      </w:rPr>
      <w:t>. №316</w:t>
    </w:r>
  </w:p>
  <w:p w:rsidR="00441219" w:rsidRDefault="00441219" w:rsidP="005E5687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06A2"/>
    <w:rsid w:val="000E046C"/>
    <w:rsid w:val="000F347D"/>
    <w:rsid w:val="001F4C11"/>
    <w:rsid w:val="00203861"/>
    <w:rsid w:val="00212E14"/>
    <w:rsid w:val="0021447C"/>
    <w:rsid w:val="00270591"/>
    <w:rsid w:val="00295DC0"/>
    <w:rsid w:val="002C6280"/>
    <w:rsid w:val="002F2515"/>
    <w:rsid w:val="00300C1E"/>
    <w:rsid w:val="003478B8"/>
    <w:rsid w:val="00362712"/>
    <w:rsid w:val="003A49B1"/>
    <w:rsid w:val="003D6E9E"/>
    <w:rsid w:val="003E088B"/>
    <w:rsid w:val="003F5868"/>
    <w:rsid w:val="00441219"/>
    <w:rsid w:val="004649A2"/>
    <w:rsid w:val="00473572"/>
    <w:rsid w:val="004C546E"/>
    <w:rsid w:val="004F6E12"/>
    <w:rsid w:val="00504E8B"/>
    <w:rsid w:val="005475ED"/>
    <w:rsid w:val="00556334"/>
    <w:rsid w:val="005D1D8F"/>
    <w:rsid w:val="005E5687"/>
    <w:rsid w:val="005E6E0D"/>
    <w:rsid w:val="005F2FCA"/>
    <w:rsid w:val="005F3E15"/>
    <w:rsid w:val="00674E86"/>
    <w:rsid w:val="006B4D5B"/>
    <w:rsid w:val="006F0337"/>
    <w:rsid w:val="00723CDE"/>
    <w:rsid w:val="007B1EBB"/>
    <w:rsid w:val="007B5832"/>
    <w:rsid w:val="007D0265"/>
    <w:rsid w:val="007D2B2E"/>
    <w:rsid w:val="007D5144"/>
    <w:rsid w:val="007F43BC"/>
    <w:rsid w:val="00862F88"/>
    <w:rsid w:val="00895A8A"/>
    <w:rsid w:val="008F1F07"/>
    <w:rsid w:val="00922DE3"/>
    <w:rsid w:val="0099381D"/>
    <w:rsid w:val="009C417F"/>
    <w:rsid w:val="009C5782"/>
    <w:rsid w:val="009E6E79"/>
    <w:rsid w:val="009F389C"/>
    <w:rsid w:val="00A54B22"/>
    <w:rsid w:val="00A772B1"/>
    <w:rsid w:val="00AA300F"/>
    <w:rsid w:val="00B1425F"/>
    <w:rsid w:val="00B53EF9"/>
    <w:rsid w:val="00BD6690"/>
    <w:rsid w:val="00C75DF9"/>
    <w:rsid w:val="00C87579"/>
    <w:rsid w:val="00CD4536"/>
    <w:rsid w:val="00CD6367"/>
    <w:rsid w:val="00D84CAB"/>
    <w:rsid w:val="00D8641B"/>
    <w:rsid w:val="00DB731B"/>
    <w:rsid w:val="00DE4E83"/>
    <w:rsid w:val="00DF7DC4"/>
    <w:rsid w:val="00E25706"/>
    <w:rsid w:val="00E40FA5"/>
    <w:rsid w:val="00EA7D29"/>
    <w:rsid w:val="00EC59E3"/>
    <w:rsid w:val="00F04BA9"/>
    <w:rsid w:val="00F04FB2"/>
    <w:rsid w:val="00F958EF"/>
    <w:rsid w:val="00FB62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550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75</Words>
  <Characters>432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25</cp:revision>
  <cp:lastPrinted>2017-06-16T16:04:00Z</cp:lastPrinted>
  <dcterms:created xsi:type="dcterms:W3CDTF">2018-01-09T13:11:00Z</dcterms:created>
  <dcterms:modified xsi:type="dcterms:W3CDTF">2018-12-05T12:13:00Z</dcterms:modified>
</cp:coreProperties>
</file>