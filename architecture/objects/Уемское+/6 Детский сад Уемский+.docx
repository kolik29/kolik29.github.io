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730" w:rsidRDefault="00E6273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62730" w:rsidRDefault="00E6273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62730" w:rsidRPr="00473572" w:rsidRDefault="00E6273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62730" w:rsidRPr="00473572" w:rsidRDefault="00E6273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62730" w:rsidRDefault="00E6273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62730" w:rsidRDefault="00E62730" w:rsidP="008A6DDC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Уемское</w:t>
      </w:r>
      <w:r>
        <w:rPr>
          <w:rFonts w:ascii="Times New Roman" w:hAnsi="Times New Roman"/>
          <w:b/>
        </w:rPr>
        <w:t>»</w:t>
      </w:r>
    </w:p>
    <w:p w:rsidR="00E62730" w:rsidRDefault="00E62730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«Уемская СШ» </w:t>
      </w:r>
    </w:p>
    <w:p w:rsidR="00E62730" w:rsidRDefault="00E62730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Структурное подразделение «Детский сад п. Уемский»</w:t>
      </w:r>
    </w:p>
    <w:p w:rsidR="00E62730" w:rsidRDefault="00E62730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E62730" w:rsidRDefault="00E62730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пос. Уемский, ул. Большесельская, д.93 </w:t>
      </w:r>
      <w:r w:rsidRPr="008F6F3E">
        <w:rPr>
          <w:rFonts w:ascii="Times New Roman" w:hAnsi="Times New Roman"/>
        </w:rPr>
        <w:t>(наличие обособленной территории)</w:t>
      </w:r>
      <w:r>
        <w:rPr>
          <w:rFonts w:ascii="Times New Roman" w:hAnsi="Times New Roman"/>
        </w:rPr>
        <w:t xml:space="preserve"> ( </w:t>
      </w:r>
      <w:hyperlink r:id="rId6" w:history="1">
        <w:r w:rsidRPr="00546509">
          <w:rPr>
            <w:rStyle w:val="Hyperlink"/>
            <w:rFonts w:ascii="Times New Roman" w:hAnsi="Times New Roman"/>
          </w:rPr>
          <w:t>гиперссылка-нажмите</w:t>
        </w:r>
      </w:hyperlink>
      <w:r>
        <w:rPr>
          <w:rFonts w:ascii="Times New Roman" w:hAnsi="Times New Roman"/>
        </w:rPr>
        <w:t xml:space="preserve"> )</w:t>
      </w:r>
    </w:p>
    <w:p w:rsidR="00E62730" w:rsidRPr="00473572" w:rsidRDefault="00E62730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E62730" w:rsidRDefault="00E627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62730" w:rsidRDefault="00E627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62730" w:rsidRDefault="00E627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62730" w:rsidRPr="000F347D" w:rsidRDefault="00E627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E62730" w:rsidRPr="000F347D" w:rsidRDefault="00E627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62730" w:rsidRDefault="00E62730" w:rsidP="00D156F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 </w:t>
      </w:r>
    </w:p>
    <w:p w:rsidR="00E62730" w:rsidRDefault="00E62730" w:rsidP="00D156F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62730" w:rsidRDefault="00E627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62730" w:rsidRPr="003E088B" w:rsidRDefault="00E627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62730" w:rsidRPr="008C3027" w:rsidRDefault="00E62730" w:rsidP="00072F16">
      <w:pPr>
        <w:spacing w:after="0" w:line="240" w:lineRule="auto"/>
        <w:jc w:val="center"/>
        <w:rPr>
          <w:rFonts w:ascii="Times New Roman" w:hAnsi="Times New Roman"/>
        </w:rPr>
      </w:pPr>
      <w:r w:rsidRPr="008C3027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2pt;height:339.6pt">
            <v:imagedata r:id="rId7" o:title="" croptop="13363f" cropbottom="9583f" cropleft="16893f" cropright="10308f"/>
          </v:shape>
        </w:pict>
      </w:r>
    </w:p>
    <w:p w:rsidR="00E62730" w:rsidRPr="00AF6045" w:rsidRDefault="00E62730" w:rsidP="00072F16">
      <w:pPr>
        <w:spacing w:after="0" w:line="240" w:lineRule="auto"/>
        <w:jc w:val="center"/>
        <w:rPr>
          <w:rFonts w:ascii="Times New Roman" w:hAnsi="Times New Roman"/>
        </w:rPr>
      </w:pPr>
    </w:p>
    <w:p w:rsidR="00E62730" w:rsidRPr="004649A2" w:rsidRDefault="00E62730" w:rsidP="00072F16">
      <w:pPr>
        <w:spacing w:after="0" w:line="240" w:lineRule="auto"/>
        <w:jc w:val="center"/>
        <w:rPr>
          <w:rFonts w:ascii="Times New Roman" w:hAnsi="Times New Roman"/>
        </w:rPr>
      </w:pPr>
    </w:p>
    <w:sectPr w:rsidR="00E62730" w:rsidRPr="004649A2" w:rsidSect="00072F16">
      <w:headerReference w:type="default" r:id="rId8"/>
      <w:pgSz w:w="11906" w:h="16838"/>
      <w:pgMar w:top="1134" w:right="849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2730" w:rsidRDefault="00E62730" w:rsidP="00922DE3">
      <w:pPr>
        <w:spacing w:after="0" w:line="240" w:lineRule="auto"/>
      </w:pPr>
      <w:r>
        <w:separator/>
      </w:r>
    </w:p>
  </w:endnote>
  <w:endnote w:type="continuationSeparator" w:id="0">
    <w:p w:rsidR="00E62730" w:rsidRDefault="00E6273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2730" w:rsidRDefault="00E62730" w:rsidP="00922DE3">
      <w:pPr>
        <w:spacing w:after="0" w:line="240" w:lineRule="auto"/>
      </w:pPr>
      <w:r>
        <w:separator/>
      </w:r>
    </w:p>
  </w:footnote>
  <w:footnote w:type="continuationSeparator" w:id="0">
    <w:p w:rsidR="00E62730" w:rsidRDefault="00E6273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2730" w:rsidRPr="00895A8A" w:rsidRDefault="00E6273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62730" w:rsidRPr="00895A8A" w:rsidRDefault="00E6273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62730" w:rsidRPr="00895A8A" w:rsidRDefault="00E6273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62730" w:rsidRDefault="00E62730" w:rsidP="00072F16">
    <w:pPr>
      <w:pStyle w:val="Header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37DA5"/>
    <w:rsid w:val="00040A40"/>
    <w:rsid w:val="00066154"/>
    <w:rsid w:val="00072F16"/>
    <w:rsid w:val="00074166"/>
    <w:rsid w:val="000921FC"/>
    <w:rsid w:val="000A3A7D"/>
    <w:rsid w:val="000F347D"/>
    <w:rsid w:val="001144D2"/>
    <w:rsid w:val="00140629"/>
    <w:rsid w:val="0014237D"/>
    <w:rsid w:val="00153368"/>
    <w:rsid w:val="00174487"/>
    <w:rsid w:val="001E337B"/>
    <w:rsid w:val="00276001"/>
    <w:rsid w:val="00277128"/>
    <w:rsid w:val="00295DC0"/>
    <w:rsid w:val="002C6280"/>
    <w:rsid w:val="002C7679"/>
    <w:rsid w:val="002D1118"/>
    <w:rsid w:val="00363444"/>
    <w:rsid w:val="003A36FA"/>
    <w:rsid w:val="003E088B"/>
    <w:rsid w:val="00421BAE"/>
    <w:rsid w:val="004377F1"/>
    <w:rsid w:val="0045062E"/>
    <w:rsid w:val="004649A2"/>
    <w:rsid w:val="00473572"/>
    <w:rsid w:val="004B1585"/>
    <w:rsid w:val="004B2D77"/>
    <w:rsid w:val="004D7EF7"/>
    <w:rsid w:val="004E0412"/>
    <w:rsid w:val="00546509"/>
    <w:rsid w:val="0057425E"/>
    <w:rsid w:val="005C11FA"/>
    <w:rsid w:val="005F2FCA"/>
    <w:rsid w:val="006D651F"/>
    <w:rsid w:val="006F1DE9"/>
    <w:rsid w:val="00723CDE"/>
    <w:rsid w:val="0075258A"/>
    <w:rsid w:val="00755AA3"/>
    <w:rsid w:val="00773AFC"/>
    <w:rsid w:val="00780A94"/>
    <w:rsid w:val="00785634"/>
    <w:rsid w:val="007D0265"/>
    <w:rsid w:val="007D2B2E"/>
    <w:rsid w:val="00895A8A"/>
    <w:rsid w:val="008A6DDC"/>
    <w:rsid w:val="008C3027"/>
    <w:rsid w:val="008F6F3E"/>
    <w:rsid w:val="00922DE3"/>
    <w:rsid w:val="00933145"/>
    <w:rsid w:val="009C5782"/>
    <w:rsid w:val="009D17FA"/>
    <w:rsid w:val="009F590E"/>
    <w:rsid w:val="00A772B1"/>
    <w:rsid w:val="00AF6045"/>
    <w:rsid w:val="00B1425F"/>
    <w:rsid w:val="00B9146D"/>
    <w:rsid w:val="00BB3263"/>
    <w:rsid w:val="00BC20AB"/>
    <w:rsid w:val="00BC39F1"/>
    <w:rsid w:val="00BC5665"/>
    <w:rsid w:val="00C013FE"/>
    <w:rsid w:val="00C75774"/>
    <w:rsid w:val="00C87579"/>
    <w:rsid w:val="00CD2E34"/>
    <w:rsid w:val="00D04B47"/>
    <w:rsid w:val="00D1258F"/>
    <w:rsid w:val="00D156F9"/>
    <w:rsid w:val="00D25559"/>
    <w:rsid w:val="00D62145"/>
    <w:rsid w:val="00D8641B"/>
    <w:rsid w:val="00DC54DF"/>
    <w:rsid w:val="00E10523"/>
    <w:rsid w:val="00E62730"/>
    <w:rsid w:val="00EC31D6"/>
    <w:rsid w:val="00F541CC"/>
    <w:rsid w:val="00F7087D"/>
    <w:rsid w:val="00F815AD"/>
    <w:rsid w:val="00F95691"/>
    <w:rsid w:val="00F958EF"/>
    <w:rsid w:val="00FD41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F7087D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F541CC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andex.ru/maps/?source=serp_navig&amp;ll=40.870202%2C64.473443&amp;z=18&amp;l=sat%2Cskl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135</TotalTime>
  <Pages>1</Pages>
  <Words>98</Words>
  <Characters>563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33</cp:revision>
  <cp:lastPrinted>2018-10-08T10:11:00Z</cp:lastPrinted>
  <dcterms:created xsi:type="dcterms:W3CDTF">2018-01-09T13:11:00Z</dcterms:created>
  <dcterms:modified xsi:type="dcterms:W3CDTF">2018-10-12T08:53:00Z</dcterms:modified>
</cp:coreProperties>
</file>