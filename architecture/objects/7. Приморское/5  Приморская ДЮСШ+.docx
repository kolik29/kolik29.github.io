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0712" w:rsidRDefault="006D0712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D0712" w:rsidRDefault="006D0712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D0712" w:rsidRPr="00473572" w:rsidRDefault="006D0712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6D0712" w:rsidRPr="00473572" w:rsidRDefault="006D0712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6D0712" w:rsidRPr="00473572" w:rsidRDefault="006D0712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6D0712" w:rsidRDefault="006D0712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D0712" w:rsidRDefault="006D0712" w:rsidP="0002699B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6D0712" w:rsidRDefault="006D0712" w:rsidP="0002699B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МБУДО «Приморская ДЮСШ»</w:t>
      </w:r>
    </w:p>
    <w:p w:rsidR="006D0712" w:rsidRDefault="006D0712" w:rsidP="0002699B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дер. Рикасиха, д.62 </w:t>
      </w:r>
    </w:p>
    <w:p w:rsidR="006D0712" w:rsidRDefault="006D0712" w:rsidP="00094067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p w:rsidR="006D0712" w:rsidRDefault="006D071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D0712" w:rsidRPr="00473572" w:rsidRDefault="006D0712" w:rsidP="00C87FD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6D0712" w:rsidRDefault="006D071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" filled="f" strokecolor="red" strokeweight="2pt">
            <v:stroke dashstyle="dash"/>
          </v:oval>
        </w:pict>
      </w:r>
    </w:p>
    <w:p w:rsidR="006D0712" w:rsidRDefault="006D071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6D0712" w:rsidRDefault="006D071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6D0712" w:rsidRPr="000F347D" w:rsidRDefault="006D071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6D0712" w:rsidRDefault="006D071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6D0712" w:rsidRPr="003E088B" w:rsidRDefault="006D071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</w:t>
      </w:r>
    </w:p>
    <w:p w:rsidR="006D0712" w:rsidRPr="004649A2" w:rsidRDefault="006D0712" w:rsidP="00C87FD0">
      <w:pPr>
        <w:spacing w:after="0" w:line="240" w:lineRule="auto"/>
        <w:jc w:val="both"/>
        <w:rPr>
          <w:rFonts w:ascii="Times New Roman" w:hAnsi="Times New Roman"/>
        </w:rPr>
      </w:pPr>
    </w:p>
    <w:p w:rsidR="006D0712" w:rsidRPr="009046CE" w:rsidRDefault="006D0712" w:rsidP="00C87FD0">
      <w:pPr>
        <w:spacing w:after="0" w:line="240" w:lineRule="auto"/>
        <w:jc w:val="center"/>
        <w:rPr>
          <w:rFonts w:ascii="Times New Roman" w:hAnsi="Times New Roman"/>
        </w:rPr>
      </w:pPr>
    </w:p>
    <w:p w:rsidR="006D0712" w:rsidRPr="00BB701A" w:rsidRDefault="006D0712" w:rsidP="00BB5B7F">
      <w:pPr>
        <w:spacing w:after="0" w:line="240" w:lineRule="auto"/>
        <w:ind w:left="-360" w:hanging="180"/>
        <w:jc w:val="center"/>
        <w:rPr>
          <w:rFonts w:ascii="Times New Roman" w:hAnsi="Times New Roman"/>
        </w:rPr>
      </w:pPr>
      <w:r w:rsidRPr="00197D8D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293.4pt">
            <v:imagedata r:id="rId6" o:title="" croptop="20122f" cropbottom="14916f" cropleft="10708f" cropright="15258f"/>
          </v:shape>
        </w:pict>
      </w:r>
    </w:p>
    <w:p w:rsidR="006D0712" w:rsidRPr="004649A2" w:rsidRDefault="006D0712" w:rsidP="00C87FD0">
      <w:pPr>
        <w:spacing w:after="0" w:line="240" w:lineRule="auto"/>
        <w:jc w:val="center"/>
        <w:rPr>
          <w:rFonts w:ascii="Times New Roman" w:hAnsi="Times New Roman"/>
        </w:rPr>
      </w:pPr>
    </w:p>
    <w:sectPr w:rsidR="006D0712" w:rsidRPr="004649A2" w:rsidSect="00384D06">
      <w:headerReference w:type="default" r:id="rId7"/>
      <w:pgSz w:w="11906" w:h="16838"/>
      <w:pgMar w:top="1134" w:right="566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0712" w:rsidRDefault="006D0712" w:rsidP="00922DE3">
      <w:pPr>
        <w:spacing w:after="0" w:line="240" w:lineRule="auto"/>
      </w:pPr>
      <w:r>
        <w:separator/>
      </w:r>
    </w:p>
  </w:endnote>
  <w:endnote w:type="continuationSeparator" w:id="0">
    <w:p w:rsidR="006D0712" w:rsidRDefault="006D0712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0712" w:rsidRDefault="006D0712" w:rsidP="00922DE3">
      <w:pPr>
        <w:spacing w:after="0" w:line="240" w:lineRule="auto"/>
      </w:pPr>
      <w:r>
        <w:separator/>
      </w:r>
    </w:p>
  </w:footnote>
  <w:footnote w:type="continuationSeparator" w:id="0">
    <w:p w:rsidR="006D0712" w:rsidRDefault="006D0712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0712" w:rsidRPr="00895A8A" w:rsidRDefault="006D071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6D0712" w:rsidRPr="00895A8A" w:rsidRDefault="006D071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6D0712" w:rsidRPr="00895A8A" w:rsidRDefault="006D071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6D0712" w:rsidRPr="00384D06" w:rsidRDefault="006D0712" w:rsidP="00384D06">
    <w:pPr>
      <w:tabs>
        <w:tab w:val="center" w:pos="4677"/>
        <w:tab w:val="right" w:pos="9355"/>
      </w:tabs>
      <w:spacing w:after="0" w:line="240" w:lineRule="auto"/>
      <w:jc w:val="right"/>
    </w:pPr>
    <w:r w:rsidRPr="00384D06">
      <w:rPr>
        <w:sz w:val="18"/>
        <w:szCs w:val="18"/>
      </w:rPr>
      <w:t xml:space="preserve">от «17» мая </w:t>
    </w:r>
    <w:smartTag w:uri="urn:schemas-microsoft-com:office:smarttags" w:element="metricconverter">
      <w:smartTagPr>
        <w:attr w:name="ProductID" w:val="2018 г"/>
      </w:smartTagPr>
      <w:r w:rsidRPr="00384D06">
        <w:rPr>
          <w:sz w:val="18"/>
          <w:szCs w:val="18"/>
        </w:rPr>
        <w:t>2018 г</w:t>
      </w:r>
    </w:smartTag>
    <w:r w:rsidRPr="00384D06">
      <w:rPr>
        <w:sz w:val="18"/>
        <w:szCs w:val="18"/>
      </w:rPr>
      <w:t>. №316</w:t>
    </w:r>
  </w:p>
  <w:p w:rsidR="006D0712" w:rsidRDefault="006D0712" w:rsidP="00384D06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699B"/>
    <w:rsid w:val="000746C7"/>
    <w:rsid w:val="00094067"/>
    <w:rsid w:val="00097A93"/>
    <w:rsid w:val="000E02F0"/>
    <w:rsid w:val="000F347D"/>
    <w:rsid w:val="00107353"/>
    <w:rsid w:val="00133D66"/>
    <w:rsid w:val="00197D8D"/>
    <w:rsid w:val="001F29FD"/>
    <w:rsid w:val="001F2A0D"/>
    <w:rsid w:val="00295DC0"/>
    <w:rsid w:val="002A1656"/>
    <w:rsid w:val="002C6280"/>
    <w:rsid w:val="002F3AD9"/>
    <w:rsid w:val="00332966"/>
    <w:rsid w:val="00335F52"/>
    <w:rsid w:val="003508E0"/>
    <w:rsid w:val="00384D06"/>
    <w:rsid w:val="003A0177"/>
    <w:rsid w:val="003E088B"/>
    <w:rsid w:val="00421BAE"/>
    <w:rsid w:val="00462BD8"/>
    <w:rsid w:val="004649A2"/>
    <w:rsid w:val="00466513"/>
    <w:rsid w:val="00473572"/>
    <w:rsid w:val="004B2D77"/>
    <w:rsid w:val="004B3F13"/>
    <w:rsid w:val="004C22F9"/>
    <w:rsid w:val="005D20D6"/>
    <w:rsid w:val="005F2FCA"/>
    <w:rsid w:val="005F6899"/>
    <w:rsid w:val="00617854"/>
    <w:rsid w:val="006331CB"/>
    <w:rsid w:val="006519ED"/>
    <w:rsid w:val="006D0712"/>
    <w:rsid w:val="006F32C2"/>
    <w:rsid w:val="0071567B"/>
    <w:rsid w:val="00723CDE"/>
    <w:rsid w:val="007428E2"/>
    <w:rsid w:val="007D0265"/>
    <w:rsid w:val="007D2B2E"/>
    <w:rsid w:val="007E1927"/>
    <w:rsid w:val="00895A8A"/>
    <w:rsid w:val="008B3DAD"/>
    <w:rsid w:val="008C0459"/>
    <w:rsid w:val="008F4702"/>
    <w:rsid w:val="009046CE"/>
    <w:rsid w:val="00922DE3"/>
    <w:rsid w:val="00985B41"/>
    <w:rsid w:val="009A111A"/>
    <w:rsid w:val="009C5782"/>
    <w:rsid w:val="009E1483"/>
    <w:rsid w:val="009F1B43"/>
    <w:rsid w:val="009F7B66"/>
    <w:rsid w:val="00A772B1"/>
    <w:rsid w:val="00AC0309"/>
    <w:rsid w:val="00AD68D4"/>
    <w:rsid w:val="00B1425F"/>
    <w:rsid w:val="00B2198D"/>
    <w:rsid w:val="00B7176D"/>
    <w:rsid w:val="00B86BD7"/>
    <w:rsid w:val="00B918FF"/>
    <w:rsid w:val="00B963E8"/>
    <w:rsid w:val="00BB5B7F"/>
    <w:rsid w:val="00BB701A"/>
    <w:rsid w:val="00BB773F"/>
    <w:rsid w:val="00BD31B5"/>
    <w:rsid w:val="00BE614A"/>
    <w:rsid w:val="00C4405A"/>
    <w:rsid w:val="00C87579"/>
    <w:rsid w:val="00C87FD0"/>
    <w:rsid w:val="00CD2E34"/>
    <w:rsid w:val="00CD68E1"/>
    <w:rsid w:val="00D62145"/>
    <w:rsid w:val="00D83F52"/>
    <w:rsid w:val="00D8641B"/>
    <w:rsid w:val="00DA0CDF"/>
    <w:rsid w:val="00DA3D4F"/>
    <w:rsid w:val="00DE017A"/>
    <w:rsid w:val="00E05D1C"/>
    <w:rsid w:val="00E12CF3"/>
    <w:rsid w:val="00E21006"/>
    <w:rsid w:val="00EE4AA3"/>
    <w:rsid w:val="00F12FE3"/>
    <w:rsid w:val="00F206B3"/>
    <w:rsid w:val="00F427E3"/>
    <w:rsid w:val="00F958EF"/>
    <w:rsid w:val="00FF52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7FD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094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30</TotalTime>
  <Pages>1</Pages>
  <Words>65</Words>
  <Characters>375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23</cp:revision>
  <cp:lastPrinted>2017-06-16T16:04:00Z</cp:lastPrinted>
  <dcterms:created xsi:type="dcterms:W3CDTF">2018-01-09T13:11:00Z</dcterms:created>
  <dcterms:modified xsi:type="dcterms:W3CDTF">2018-12-05T11:30:00Z</dcterms:modified>
</cp:coreProperties>
</file>