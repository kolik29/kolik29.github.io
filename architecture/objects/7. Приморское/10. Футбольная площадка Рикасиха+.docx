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362F" w:rsidRDefault="0029362F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29362F" w:rsidRPr="00473572" w:rsidRDefault="0029362F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29362F" w:rsidRPr="00473572" w:rsidRDefault="0029362F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29362F" w:rsidRPr="00473572" w:rsidRDefault="0029362F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29362F" w:rsidRDefault="0029362F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29362F" w:rsidRPr="005F2FCA" w:rsidRDefault="0029362F" w:rsidP="004649A2">
      <w:pPr>
        <w:spacing w:after="0" w:line="240" w:lineRule="auto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5F2FCA"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Приморское</w:t>
      </w:r>
      <w:r w:rsidRPr="005F2FCA">
        <w:rPr>
          <w:rFonts w:ascii="Times New Roman" w:hAnsi="Times New Roman"/>
          <w:b/>
        </w:rPr>
        <w:t>»</w:t>
      </w:r>
      <w:bookmarkStart w:id="0" w:name="_GoBack"/>
      <w:bookmarkEnd w:id="0"/>
    </w:p>
    <w:p w:rsidR="0029362F" w:rsidRDefault="0029362F" w:rsidP="0075258A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Футбольная площадка</w:t>
      </w:r>
    </w:p>
    <w:p w:rsidR="0029362F" w:rsidRDefault="0029362F" w:rsidP="00B6724E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B6724E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дер</w:t>
      </w:r>
      <w:r w:rsidRPr="00B6724E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Рикасиха (у дома 16)</w:t>
      </w:r>
      <w:r w:rsidRPr="00B6724E">
        <w:rPr>
          <w:rFonts w:ascii="Times New Roman" w:hAnsi="Times New Roman"/>
        </w:rPr>
        <w:t xml:space="preserve"> </w:t>
      </w:r>
    </w:p>
    <w:p w:rsidR="0029362F" w:rsidRDefault="0029362F" w:rsidP="00B6724E">
      <w:pPr>
        <w:spacing w:after="0" w:line="240" w:lineRule="auto"/>
        <w:jc w:val="both"/>
        <w:rPr>
          <w:rFonts w:ascii="Times New Roman" w:hAnsi="Times New Roman"/>
        </w:rPr>
      </w:pPr>
    </w:p>
    <w:p w:rsidR="0029362F" w:rsidRPr="00473572" w:rsidRDefault="0029362F" w:rsidP="00B6724E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29362F" w:rsidRDefault="0029362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29362F" w:rsidRDefault="0029362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29362F" w:rsidRDefault="0029362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29362F" w:rsidRPr="000F347D" w:rsidRDefault="0029362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29362F" w:rsidRDefault="0029362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29362F" w:rsidRDefault="0029362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 </w:t>
      </w:r>
    </w:p>
    <w:p w:rsidR="0029362F" w:rsidRPr="003E088B" w:rsidRDefault="0029362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9362F" w:rsidRPr="001D78ED" w:rsidRDefault="0029362F" w:rsidP="004649A2">
      <w:pPr>
        <w:spacing w:after="0" w:line="240" w:lineRule="auto"/>
        <w:jc w:val="both"/>
        <w:rPr>
          <w:rFonts w:ascii="Times New Roman" w:hAnsi="Times New Roman"/>
        </w:rPr>
      </w:pPr>
      <w:r w:rsidRPr="00DE1D6A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3.2pt;height:430.2pt">
            <v:imagedata r:id="rId6" o:title="" croptop="12715f" cropbottom="6980f" cropleft="20531f" cropright="7567f"/>
          </v:shape>
        </w:pict>
      </w:r>
    </w:p>
    <w:p w:rsidR="0029362F" w:rsidRPr="004649A2" w:rsidRDefault="0029362F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29362F" w:rsidRPr="004649A2" w:rsidSect="001D1FBA">
      <w:headerReference w:type="default" r:id="rId7"/>
      <w:pgSz w:w="11906" w:h="16838"/>
      <w:pgMar w:top="1134" w:right="566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9362F" w:rsidRDefault="0029362F" w:rsidP="00922DE3">
      <w:pPr>
        <w:spacing w:after="0" w:line="240" w:lineRule="auto"/>
      </w:pPr>
      <w:r>
        <w:separator/>
      </w:r>
    </w:p>
  </w:endnote>
  <w:endnote w:type="continuationSeparator" w:id="0">
    <w:p w:rsidR="0029362F" w:rsidRDefault="0029362F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9362F" w:rsidRDefault="0029362F" w:rsidP="00922DE3">
      <w:pPr>
        <w:spacing w:after="0" w:line="240" w:lineRule="auto"/>
      </w:pPr>
      <w:r>
        <w:separator/>
      </w:r>
    </w:p>
  </w:footnote>
  <w:footnote w:type="continuationSeparator" w:id="0">
    <w:p w:rsidR="0029362F" w:rsidRDefault="0029362F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362F" w:rsidRPr="00895A8A" w:rsidRDefault="0029362F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29362F" w:rsidRPr="00895A8A" w:rsidRDefault="0029362F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29362F" w:rsidRPr="00895A8A" w:rsidRDefault="0029362F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29362F" w:rsidRDefault="0029362F" w:rsidP="001D1FBA">
    <w:pPr>
      <w:pStyle w:val="Header"/>
      <w:jc w:val="right"/>
    </w:pPr>
    <w:r>
      <w:rPr>
        <w:sz w:val="18"/>
        <w:szCs w:val="18"/>
      </w:rPr>
      <w:t>о</w:t>
    </w:r>
    <w:r w:rsidRPr="00895A8A">
      <w:rPr>
        <w:sz w:val="18"/>
        <w:szCs w:val="18"/>
      </w:rPr>
      <w:t>т «</w:t>
    </w:r>
    <w:r>
      <w:rPr>
        <w:sz w:val="18"/>
        <w:szCs w:val="18"/>
      </w:rPr>
      <w:t>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29362F" w:rsidRDefault="0029362F" w:rsidP="001D1FBA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24FA5"/>
    <w:rsid w:val="00066154"/>
    <w:rsid w:val="000D640E"/>
    <w:rsid w:val="000F347D"/>
    <w:rsid w:val="001400C3"/>
    <w:rsid w:val="001575A7"/>
    <w:rsid w:val="001724FD"/>
    <w:rsid w:val="00191D9B"/>
    <w:rsid w:val="0019674A"/>
    <w:rsid w:val="001B2CC1"/>
    <w:rsid w:val="001D1FBA"/>
    <w:rsid w:val="001D78ED"/>
    <w:rsid w:val="001F02A8"/>
    <w:rsid w:val="00247D7B"/>
    <w:rsid w:val="002555B0"/>
    <w:rsid w:val="0029362F"/>
    <w:rsid w:val="00295DC0"/>
    <w:rsid w:val="002A4282"/>
    <w:rsid w:val="002C6280"/>
    <w:rsid w:val="0031060A"/>
    <w:rsid w:val="003E088B"/>
    <w:rsid w:val="00421BAE"/>
    <w:rsid w:val="004649A2"/>
    <w:rsid w:val="00473572"/>
    <w:rsid w:val="004B2D77"/>
    <w:rsid w:val="004B67AE"/>
    <w:rsid w:val="005873EC"/>
    <w:rsid w:val="005D7817"/>
    <w:rsid w:val="005E146E"/>
    <w:rsid w:val="005F2FCA"/>
    <w:rsid w:val="00606800"/>
    <w:rsid w:val="00653B88"/>
    <w:rsid w:val="006975A6"/>
    <w:rsid w:val="0071087D"/>
    <w:rsid w:val="00723CDE"/>
    <w:rsid w:val="0075258A"/>
    <w:rsid w:val="00785243"/>
    <w:rsid w:val="00790847"/>
    <w:rsid w:val="007C1B8E"/>
    <w:rsid w:val="007D0265"/>
    <w:rsid w:val="007D2B2E"/>
    <w:rsid w:val="007E05D8"/>
    <w:rsid w:val="00825188"/>
    <w:rsid w:val="00862851"/>
    <w:rsid w:val="0088452B"/>
    <w:rsid w:val="00895A8A"/>
    <w:rsid w:val="008F290A"/>
    <w:rsid w:val="008F6F3E"/>
    <w:rsid w:val="00922DE3"/>
    <w:rsid w:val="009519D8"/>
    <w:rsid w:val="009B4FA3"/>
    <w:rsid w:val="009C5782"/>
    <w:rsid w:val="009F590E"/>
    <w:rsid w:val="00A0580E"/>
    <w:rsid w:val="00A41920"/>
    <w:rsid w:val="00A66752"/>
    <w:rsid w:val="00A772B1"/>
    <w:rsid w:val="00AB1235"/>
    <w:rsid w:val="00B1425F"/>
    <w:rsid w:val="00B40D9F"/>
    <w:rsid w:val="00B6724E"/>
    <w:rsid w:val="00BA1406"/>
    <w:rsid w:val="00BC39F1"/>
    <w:rsid w:val="00BE6212"/>
    <w:rsid w:val="00C30543"/>
    <w:rsid w:val="00C87579"/>
    <w:rsid w:val="00CD2E34"/>
    <w:rsid w:val="00D36491"/>
    <w:rsid w:val="00D62145"/>
    <w:rsid w:val="00D8641B"/>
    <w:rsid w:val="00D979A1"/>
    <w:rsid w:val="00DB5641"/>
    <w:rsid w:val="00DE1D6A"/>
    <w:rsid w:val="00DF4D0A"/>
    <w:rsid w:val="00E53239"/>
    <w:rsid w:val="00E761B5"/>
    <w:rsid w:val="00EB7669"/>
    <w:rsid w:val="00F12AE5"/>
    <w:rsid w:val="00F14328"/>
    <w:rsid w:val="00F67863"/>
    <w:rsid w:val="00F95691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290A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41455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16</TotalTime>
  <Pages>1</Pages>
  <Words>65</Words>
  <Characters>374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24</cp:revision>
  <cp:lastPrinted>2017-06-16T16:04:00Z</cp:lastPrinted>
  <dcterms:created xsi:type="dcterms:W3CDTF">2018-01-09T13:11:00Z</dcterms:created>
  <dcterms:modified xsi:type="dcterms:W3CDTF">2018-12-05T11:32:00Z</dcterms:modified>
</cp:coreProperties>
</file>