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30E6" w:rsidRDefault="00A630E6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A630E6" w:rsidRPr="00473572" w:rsidRDefault="00A630E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A630E6" w:rsidRPr="00473572" w:rsidRDefault="00A630E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A630E6" w:rsidRPr="00473572" w:rsidRDefault="00A630E6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630E6" w:rsidRDefault="00A630E6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A630E6" w:rsidRDefault="00A630E6" w:rsidP="00CE7450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Приморское</w:t>
      </w:r>
      <w:r>
        <w:rPr>
          <w:rFonts w:ascii="Times New Roman" w:hAnsi="Times New Roman"/>
          <w:b/>
        </w:rPr>
        <w:t>»</w:t>
      </w:r>
    </w:p>
    <w:p w:rsidR="00A630E6" w:rsidRDefault="00A630E6" w:rsidP="00CE7450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МБОУ «Приморская СШ» (здание школы)</w:t>
      </w:r>
    </w:p>
    <w:p w:rsidR="00A630E6" w:rsidRDefault="00A630E6" w:rsidP="00CE7450">
      <w:pPr>
        <w:spacing w:after="0" w:line="240" w:lineRule="auto"/>
        <w:jc w:val="both"/>
        <w:rPr>
          <w:rFonts w:ascii="Times New Roman" w:hAnsi="Times New Roman"/>
        </w:rPr>
      </w:pPr>
      <w:bookmarkStart w:id="0" w:name="_GoBack"/>
      <w:bookmarkEnd w:id="0"/>
      <w:r>
        <w:rPr>
          <w:rFonts w:ascii="Times New Roman" w:hAnsi="Times New Roman"/>
        </w:rPr>
        <w:t>Адрес объекта: Архангельская обл., Приморский район, дер. Рикасиха, д.66 (наличие обособленной территории)</w:t>
      </w:r>
    </w:p>
    <w:p w:rsidR="00A630E6" w:rsidRDefault="00A630E6" w:rsidP="0075258A">
      <w:pPr>
        <w:spacing w:after="0" w:line="240" w:lineRule="auto"/>
        <w:jc w:val="both"/>
        <w:rPr>
          <w:rFonts w:ascii="Times New Roman" w:hAnsi="Times New Roman"/>
        </w:rPr>
      </w:pPr>
    </w:p>
    <w:p w:rsidR="00A630E6" w:rsidRPr="00473572" w:rsidRDefault="00A630E6" w:rsidP="0075258A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A630E6" w:rsidRDefault="00A630E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A630E6" w:rsidRDefault="00A630E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A630E6" w:rsidRDefault="00A630E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A630E6" w:rsidRPr="000F347D" w:rsidRDefault="00A630E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A630E6" w:rsidRDefault="00A630E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A630E6" w:rsidRDefault="00A630E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  </w:t>
      </w:r>
    </w:p>
    <w:p w:rsidR="00A630E6" w:rsidRDefault="00A630E6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A630E6" w:rsidRPr="00206E4C" w:rsidRDefault="00A630E6" w:rsidP="00610DE9">
      <w:pPr>
        <w:spacing w:after="0" w:line="240" w:lineRule="auto"/>
        <w:ind w:hanging="180"/>
        <w:jc w:val="both"/>
        <w:rPr>
          <w:rFonts w:ascii="Times New Roman" w:hAnsi="Times New Roman"/>
          <w:sz w:val="24"/>
          <w:szCs w:val="24"/>
        </w:rPr>
      </w:pPr>
      <w:r w:rsidRPr="00206E4C">
        <w:rPr>
          <w:rFonts w:ascii="Times New Roman" w:hAnsi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6pt;height:321pt">
            <v:imagedata r:id="rId6" o:title="" croptop="13082f" cropbottom="8926f" cropleft="4891f" cropright="7622f"/>
          </v:shape>
        </w:pict>
      </w:r>
    </w:p>
    <w:p w:rsidR="00A630E6" w:rsidRPr="00DF2A4A" w:rsidRDefault="00A630E6" w:rsidP="00610DE9">
      <w:pPr>
        <w:spacing w:after="0" w:line="240" w:lineRule="auto"/>
        <w:ind w:hanging="180"/>
        <w:jc w:val="both"/>
        <w:rPr>
          <w:rFonts w:ascii="Times New Roman" w:hAnsi="Times New Roman"/>
          <w:sz w:val="24"/>
          <w:szCs w:val="24"/>
        </w:rPr>
      </w:pPr>
    </w:p>
    <w:p w:rsidR="00A630E6" w:rsidRDefault="00A630E6" w:rsidP="00610DE9">
      <w:pPr>
        <w:spacing w:after="0" w:line="240" w:lineRule="auto"/>
        <w:ind w:hanging="180"/>
        <w:jc w:val="both"/>
        <w:rPr>
          <w:rFonts w:ascii="Times New Roman" w:hAnsi="Times New Roman"/>
          <w:sz w:val="24"/>
          <w:szCs w:val="24"/>
        </w:rPr>
      </w:pPr>
    </w:p>
    <w:p w:rsidR="00A630E6" w:rsidRPr="004649A2" w:rsidRDefault="00A630E6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A630E6" w:rsidRPr="004649A2" w:rsidSect="006C5B2E">
      <w:headerReference w:type="default" r:id="rId7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30E6" w:rsidRDefault="00A630E6" w:rsidP="00922DE3">
      <w:pPr>
        <w:spacing w:after="0" w:line="240" w:lineRule="auto"/>
      </w:pPr>
      <w:r>
        <w:separator/>
      </w:r>
    </w:p>
  </w:endnote>
  <w:endnote w:type="continuationSeparator" w:id="0">
    <w:p w:rsidR="00A630E6" w:rsidRDefault="00A630E6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30E6" w:rsidRDefault="00A630E6" w:rsidP="00922DE3">
      <w:pPr>
        <w:spacing w:after="0" w:line="240" w:lineRule="auto"/>
      </w:pPr>
      <w:r>
        <w:separator/>
      </w:r>
    </w:p>
  </w:footnote>
  <w:footnote w:type="continuationSeparator" w:id="0">
    <w:p w:rsidR="00A630E6" w:rsidRDefault="00A630E6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630E6" w:rsidRPr="00895A8A" w:rsidRDefault="00A630E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A630E6" w:rsidRPr="00895A8A" w:rsidRDefault="00A630E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A630E6" w:rsidRPr="00895A8A" w:rsidRDefault="00A630E6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A630E6" w:rsidRDefault="00A630E6" w:rsidP="006C5B2E">
    <w:pPr>
      <w:pStyle w:val="Header"/>
      <w:jc w:val="right"/>
    </w:pPr>
    <w:r>
      <w:rPr>
        <w:sz w:val="18"/>
        <w:szCs w:val="18"/>
      </w:rPr>
      <w:t>о</w:t>
    </w:r>
    <w:r w:rsidRPr="00895A8A">
      <w:rPr>
        <w:sz w:val="18"/>
        <w:szCs w:val="18"/>
      </w:rPr>
      <w:t>т «</w:t>
    </w:r>
    <w:r>
      <w:rPr>
        <w:sz w:val="18"/>
        <w:szCs w:val="18"/>
      </w:rPr>
      <w:t>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  <w:p w:rsidR="00A630E6" w:rsidRDefault="00A630E6" w:rsidP="006C5B2E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66154"/>
    <w:rsid w:val="00087DE8"/>
    <w:rsid w:val="000D58E7"/>
    <w:rsid w:val="000F347D"/>
    <w:rsid w:val="000F548A"/>
    <w:rsid w:val="0014237D"/>
    <w:rsid w:val="00145416"/>
    <w:rsid w:val="001E337B"/>
    <w:rsid w:val="00206E4C"/>
    <w:rsid w:val="00216633"/>
    <w:rsid w:val="00251718"/>
    <w:rsid w:val="00262183"/>
    <w:rsid w:val="00295DC0"/>
    <w:rsid w:val="002C6280"/>
    <w:rsid w:val="002D48B8"/>
    <w:rsid w:val="00341484"/>
    <w:rsid w:val="0034426A"/>
    <w:rsid w:val="00345233"/>
    <w:rsid w:val="003B7DDE"/>
    <w:rsid w:val="003D1B9B"/>
    <w:rsid w:val="003E088B"/>
    <w:rsid w:val="00405A07"/>
    <w:rsid w:val="00412A29"/>
    <w:rsid w:val="00415F12"/>
    <w:rsid w:val="00421BAE"/>
    <w:rsid w:val="004649A2"/>
    <w:rsid w:val="00473572"/>
    <w:rsid w:val="00477642"/>
    <w:rsid w:val="004A3A3C"/>
    <w:rsid w:val="004B1A1E"/>
    <w:rsid w:val="004B2D77"/>
    <w:rsid w:val="00514150"/>
    <w:rsid w:val="00556B9C"/>
    <w:rsid w:val="005E021C"/>
    <w:rsid w:val="005F2FCA"/>
    <w:rsid w:val="00610DE9"/>
    <w:rsid w:val="006C5B2E"/>
    <w:rsid w:val="00723CDE"/>
    <w:rsid w:val="0075258A"/>
    <w:rsid w:val="00796B3D"/>
    <w:rsid w:val="007A1173"/>
    <w:rsid w:val="007C0C36"/>
    <w:rsid w:val="007D0265"/>
    <w:rsid w:val="007D1EA0"/>
    <w:rsid w:val="007D2B2E"/>
    <w:rsid w:val="00895A8A"/>
    <w:rsid w:val="008A6DDC"/>
    <w:rsid w:val="008B4357"/>
    <w:rsid w:val="008D7665"/>
    <w:rsid w:val="008F6F3E"/>
    <w:rsid w:val="00910183"/>
    <w:rsid w:val="00922DE3"/>
    <w:rsid w:val="00933581"/>
    <w:rsid w:val="009A443A"/>
    <w:rsid w:val="009A7ABB"/>
    <w:rsid w:val="009C5782"/>
    <w:rsid w:val="009E3EEF"/>
    <w:rsid w:val="009F590E"/>
    <w:rsid w:val="00A26E56"/>
    <w:rsid w:val="00A630E6"/>
    <w:rsid w:val="00A772B1"/>
    <w:rsid w:val="00A9029C"/>
    <w:rsid w:val="00B1425F"/>
    <w:rsid w:val="00B148ED"/>
    <w:rsid w:val="00B370A2"/>
    <w:rsid w:val="00B4303F"/>
    <w:rsid w:val="00B55276"/>
    <w:rsid w:val="00B9146D"/>
    <w:rsid w:val="00BC39F1"/>
    <w:rsid w:val="00C57BE9"/>
    <w:rsid w:val="00C75FEE"/>
    <w:rsid w:val="00C87579"/>
    <w:rsid w:val="00CB6C80"/>
    <w:rsid w:val="00CD2E34"/>
    <w:rsid w:val="00CE1719"/>
    <w:rsid w:val="00CE7450"/>
    <w:rsid w:val="00D13FB0"/>
    <w:rsid w:val="00D62145"/>
    <w:rsid w:val="00D8641B"/>
    <w:rsid w:val="00D916B5"/>
    <w:rsid w:val="00D94A87"/>
    <w:rsid w:val="00DC57AB"/>
    <w:rsid w:val="00DF2A4A"/>
    <w:rsid w:val="00E01FF6"/>
    <w:rsid w:val="00E475C4"/>
    <w:rsid w:val="00F95691"/>
    <w:rsid w:val="00F958EF"/>
    <w:rsid w:val="00FE0DC5"/>
    <w:rsid w:val="00FF79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37B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2617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13</TotalTime>
  <Pages>1</Pages>
  <Words>72</Words>
  <Characters>413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24</cp:revision>
  <cp:lastPrinted>2017-06-16T16:04:00Z</cp:lastPrinted>
  <dcterms:created xsi:type="dcterms:W3CDTF">2018-01-09T13:11:00Z</dcterms:created>
  <dcterms:modified xsi:type="dcterms:W3CDTF">2018-12-11T06:24:00Z</dcterms:modified>
</cp:coreProperties>
</file>