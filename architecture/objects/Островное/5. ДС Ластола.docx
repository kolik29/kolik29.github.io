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11D" w:rsidRDefault="002A511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A511D" w:rsidRPr="00473572" w:rsidRDefault="002A511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2A511D" w:rsidRPr="00473572" w:rsidRDefault="002A511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2A511D" w:rsidRPr="00473572" w:rsidRDefault="002A511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2A511D" w:rsidRDefault="002A511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A511D" w:rsidRDefault="002A511D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Островное</w:t>
      </w:r>
      <w:r>
        <w:rPr>
          <w:rFonts w:ascii="Times New Roman" w:hAnsi="Times New Roman"/>
          <w:b/>
        </w:rPr>
        <w:t>»</w:t>
      </w:r>
    </w:p>
    <w:p w:rsidR="002A511D" w:rsidRDefault="002A511D" w:rsidP="00E01907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Структурное подразделение «Детский сад д. Ластола» </w:t>
      </w:r>
      <w:r w:rsidRPr="00E01907">
        <w:rPr>
          <w:rFonts w:ascii="Times New Roman" w:hAnsi="Times New Roman"/>
        </w:rPr>
        <w:t xml:space="preserve"> МБОУ "Ластольская СШ"</w:t>
      </w:r>
    </w:p>
    <w:p w:rsidR="002A511D" w:rsidRPr="00E01907" w:rsidRDefault="002A511D" w:rsidP="00E01907">
      <w:pPr>
        <w:spacing w:after="0" w:line="240" w:lineRule="auto"/>
        <w:jc w:val="both"/>
        <w:rPr>
          <w:rFonts w:ascii="Times New Roman" w:hAnsi="Times New Roman"/>
        </w:rPr>
      </w:pPr>
      <w:r w:rsidRPr="00B924B5">
        <w:rPr>
          <w:rFonts w:ascii="Times New Roman" w:hAnsi="Times New Roman"/>
        </w:rPr>
        <w:t xml:space="preserve">Адрес объекта: </w:t>
      </w:r>
      <w:r w:rsidRPr="00E01907">
        <w:rPr>
          <w:rFonts w:ascii="Times New Roman" w:hAnsi="Times New Roman"/>
        </w:rPr>
        <w:t>Архангельская обл., Приморский район,</w:t>
      </w:r>
    </w:p>
    <w:p w:rsidR="002A511D" w:rsidRPr="00E01907" w:rsidRDefault="002A511D" w:rsidP="00E01907">
      <w:pPr>
        <w:spacing w:after="0" w:line="240" w:lineRule="auto"/>
        <w:jc w:val="both"/>
        <w:rPr>
          <w:rFonts w:ascii="Times New Roman" w:hAnsi="Times New Roman"/>
        </w:rPr>
      </w:pPr>
      <w:r w:rsidRPr="00E01907">
        <w:rPr>
          <w:rFonts w:ascii="Times New Roman" w:hAnsi="Times New Roman"/>
        </w:rPr>
        <w:t xml:space="preserve">МО «Островное», д. </w:t>
      </w:r>
      <w:r>
        <w:rPr>
          <w:rFonts w:ascii="Times New Roman" w:hAnsi="Times New Roman"/>
        </w:rPr>
        <w:t>Ластола</w:t>
      </w:r>
      <w:r w:rsidRPr="00E01907">
        <w:rPr>
          <w:rFonts w:ascii="Times New Roman" w:hAnsi="Times New Roman"/>
        </w:rPr>
        <w:t xml:space="preserve">, д. </w:t>
      </w:r>
      <w:r>
        <w:rPr>
          <w:rFonts w:ascii="Times New Roman" w:hAnsi="Times New Roman"/>
        </w:rPr>
        <w:t>4</w:t>
      </w:r>
    </w:p>
    <w:p w:rsidR="002A511D" w:rsidRDefault="002A511D" w:rsidP="00E01907">
      <w:pPr>
        <w:spacing w:after="0" w:line="240" w:lineRule="auto"/>
        <w:jc w:val="both"/>
        <w:rPr>
          <w:rFonts w:ascii="Times New Roman" w:hAnsi="Times New Roman"/>
        </w:rPr>
      </w:pPr>
      <w:r w:rsidRPr="00E01907">
        <w:rPr>
          <w:rFonts w:ascii="Times New Roman" w:hAnsi="Times New Roman"/>
        </w:rPr>
        <w:t xml:space="preserve"> </w:t>
      </w:r>
      <w:r w:rsidRPr="00526863">
        <w:rPr>
          <w:rFonts w:ascii="Times New Roman" w:hAnsi="Times New Roman"/>
        </w:rPr>
        <w:t>(наличие обособленной территории)</w:t>
      </w:r>
    </w:p>
    <w:p w:rsidR="002A511D" w:rsidRPr="00473572" w:rsidRDefault="002A511D" w:rsidP="00526863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2A511D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2A511D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2A511D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A511D" w:rsidRPr="000F347D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2A511D" w:rsidRPr="000F347D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2A511D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2A511D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2A511D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A511D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2A511D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</w:t>
      </w:r>
    </w:p>
    <w:p w:rsidR="002A511D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A511D" w:rsidRPr="00620AC9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20AC9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60.4pt">
            <v:imagedata r:id="rId6" o:title="" croptop="15202f" cropbottom="9929f" cropleft="5055f" cropright="9998f"/>
          </v:shape>
        </w:pict>
      </w:r>
    </w:p>
    <w:p w:rsidR="002A511D" w:rsidRPr="007F00E0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A511D" w:rsidRPr="005D760B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A511D" w:rsidRPr="003E088B" w:rsidRDefault="002A51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A511D" w:rsidRPr="004649A2" w:rsidRDefault="002A511D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2A511D" w:rsidRPr="004649A2" w:rsidSect="00AF0065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511D" w:rsidRDefault="002A511D" w:rsidP="00922DE3">
      <w:pPr>
        <w:spacing w:after="0" w:line="240" w:lineRule="auto"/>
      </w:pPr>
      <w:r>
        <w:separator/>
      </w:r>
    </w:p>
  </w:endnote>
  <w:endnote w:type="continuationSeparator" w:id="0">
    <w:p w:rsidR="002A511D" w:rsidRDefault="002A511D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511D" w:rsidRDefault="002A511D" w:rsidP="00922DE3">
      <w:pPr>
        <w:spacing w:after="0" w:line="240" w:lineRule="auto"/>
      </w:pPr>
      <w:r>
        <w:separator/>
      </w:r>
    </w:p>
  </w:footnote>
  <w:footnote w:type="continuationSeparator" w:id="0">
    <w:p w:rsidR="002A511D" w:rsidRDefault="002A511D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511D" w:rsidRPr="00895A8A" w:rsidRDefault="002A511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2A511D" w:rsidRPr="00895A8A" w:rsidRDefault="002A511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2A511D" w:rsidRPr="00895A8A" w:rsidRDefault="002A511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2A511D" w:rsidRDefault="002A511D" w:rsidP="00AF0065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6C63"/>
    <w:rsid w:val="000326E6"/>
    <w:rsid w:val="000B00A8"/>
    <w:rsid w:val="000E046C"/>
    <w:rsid w:val="000F347D"/>
    <w:rsid w:val="00270591"/>
    <w:rsid w:val="00295DC0"/>
    <w:rsid w:val="002A511D"/>
    <w:rsid w:val="002A7D54"/>
    <w:rsid w:val="002C17DC"/>
    <w:rsid w:val="002C6280"/>
    <w:rsid w:val="00300C1E"/>
    <w:rsid w:val="003478B8"/>
    <w:rsid w:val="003510FF"/>
    <w:rsid w:val="00373D4F"/>
    <w:rsid w:val="003C0BC7"/>
    <w:rsid w:val="003D6E9E"/>
    <w:rsid w:val="003E088B"/>
    <w:rsid w:val="004649A2"/>
    <w:rsid w:val="00473572"/>
    <w:rsid w:val="00473E66"/>
    <w:rsid w:val="004947F0"/>
    <w:rsid w:val="00504E8B"/>
    <w:rsid w:val="00515EA7"/>
    <w:rsid w:val="00517A99"/>
    <w:rsid w:val="00526863"/>
    <w:rsid w:val="00574275"/>
    <w:rsid w:val="005D1D8F"/>
    <w:rsid w:val="005D760B"/>
    <w:rsid w:val="005E6E0D"/>
    <w:rsid w:val="005F2FCA"/>
    <w:rsid w:val="00620AC9"/>
    <w:rsid w:val="00674E86"/>
    <w:rsid w:val="006B2102"/>
    <w:rsid w:val="006B4D5B"/>
    <w:rsid w:val="006F0337"/>
    <w:rsid w:val="0070795D"/>
    <w:rsid w:val="00723CDE"/>
    <w:rsid w:val="007B5832"/>
    <w:rsid w:val="007D0265"/>
    <w:rsid w:val="007D2B2E"/>
    <w:rsid w:val="007D5144"/>
    <w:rsid w:val="007F00E0"/>
    <w:rsid w:val="00812C3B"/>
    <w:rsid w:val="00865BC0"/>
    <w:rsid w:val="00895A8A"/>
    <w:rsid w:val="008A04B4"/>
    <w:rsid w:val="008C4717"/>
    <w:rsid w:val="008D3A9E"/>
    <w:rsid w:val="00922DE3"/>
    <w:rsid w:val="009C5782"/>
    <w:rsid w:val="009C71AF"/>
    <w:rsid w:val="009E6E79"/>
    <w:rsid w:val="009F6E7A"/>
    <w:rsid w:val="00A36C9C"/>
    <w:rsid w:val="00A61DA3"/>
    <w:rsid w:val="00A70BE9"/>
    <w:rsid w:val="00A772B1"/>
    <w:rsid w:val="00AB5C11"/>
    <w:rsid w:val="00AF0065"/>
    <w:rsid w:val="00B1425F"/>
    <w:rsid w:val="00B24BC9"/>
    <w:rsid w:val="00B53EF9"/>
    <w:rsid w:val="00B924B5"/>
    <w:rsid w:val="00C65969"/>
    <w:rsid w:val="00C87579"/>
    <w:rsid w:val="00CD6367"/>
    <w:rsid w:val="00D84CAB"/>
    <w:rsid w:val="00D8641B"/>
    <w:rsid w:val="00DE0048"/>
    <w:rsid w:val="00DF7DC4"/>
    <w:rsid w:val="00E01907"/>
    <w:rsid w:val="00E25706"/>
    <w:rsid w:val="00E40FA5"/>
    <w:rsid w:val="00E72D1C"/>
    <w:rsid w:val="00E83780"/>
    <w:rsid w:val="00EC59E3"/>
    <w:rsid w:val="00F04FB2"/>
    <w:rsid w:val="00F1513D"/>
    <w:rsid w:val="00F958EF"/>
    <w:rsid w:val="00FE5E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865BC0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473E66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2027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7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7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36</TotalTime>
  <Pages>1</Pages>
  <Words>94</Words>
  <Characters>537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24</cp:revision>
  <cp:lastPrinted>2017-06-16T16:04:00Z</cp:lastPrinted>
  <dcterms:created xsi:type="dcterms:W3CDTF">2018-01-09T13:11:00Z</dcterms:created>
  <dcterms:modified xsi:type="dcterms:W3CDTF">2018-10-18T09:01:00Z</dcterms:modified>
</cp:coreProperties>
</file>