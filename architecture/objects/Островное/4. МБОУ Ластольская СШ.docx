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E50" w:rsidRDefault="00483E5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83E50" w:rsidRPr="00473572" w:rsidRDefault="00483E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83E50" w:rsidRPr="00473572" w:rsidRDefault="00483E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83E50" w:rsidRPr="00473572" w:rsidRDefault="00483E5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83E50" w:rsidRDefault="00483E5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83E50" w:rsidRDefault="00483E50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Островное</w:t>
      </w:r>
      <w:r>
        <w:rPr>
          <w:rFonts w:ascii="Times New Roman" w:hAnsi="Times New Roman"/>
          <w:b/>
        </w:rPr>
        <w:t>»</w:t>
      </w:r>
    </w:p>
    <w:p w:rsidR="00483E50" w:rsidRPr="00A7077D" w:rsidRDefault="00483E50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 w:rsidRPr="00A7077D">
        <w:rPr>
          <w:rFonts w:ascii="Times New Roman" w:hAnsi="Times New Roman"/>
        </w:rPr>
        <w:t>МБОУ «Ластольская СШ»</w:t>
      </w:r>
    </w:p>
    <w:p w:rsidR="00483E50" w:rsidRDefault="00483E50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3478B8">
        <w:rPr>
          <w:rFonts w:ascii="Times New Roman" w:hAnsi="Times New Roman"/>
        </w:rPr>
        <w:t xml:space="preserve">Архангельская обл., Приморский район, </w:t>
      </w:r>
    </w:p>
    <w:p w:rsidR="00483E50" w:rsidRDefault="00483E50" w:rsidP="003478B8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д. Ластола</w:t>
      </w:r>
      <w:r w:rsidRPr="003478B8">
        <w:rPr>
          <w:rFonts w:ascii="Times New Roman" w:hAnsi="Times New Roman"/>
        </w:rPr>
        <w:t xml:space="preserve">, ул. </w:t>
      </w:r>
      <w:r>
        <w:rPr>
          <w:rFonts w:ascii="Times New Roman" w:hAnsi="Times New Roman"/>
        </w:rPr>
        <w:t>Северодвинская</w:t>
      </w:r>
      <w:r w:rsidRPr="003478B8">
        <w:rPr>
          <w:rFonts w:ascii="Times New Roman" w:hAnsi="Times New Roman"/>
        </w:rPr>
        <w:t>, д.</w:t>
      </w:r>
      <w:r>
        <w:rPr>
          <w:rFonts w:ascii="Times New Roman" w:hAnsi="Times New Roman"/>
        </w:rPr>
        <w:t xml:space="preserve">5 </w:t>
      </w:r>
    </w:p>
    <w:p w:rsidR="00483E50" w:rsidRDefault="00483E50" w:rsidP="003478B8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483E50" w:rsidRPr="00473572" w:rsidRDefault="00483E50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83E50" w:rsidRPr="000F347D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bookmarkStart w:id="0" w:name="_GoBack"/>
      <w:bookmarkEnd w:id="0"/>
    </w:p>
    <w:p w:rsidR="00483E50" w:rsidRPr="000F347D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 </w:t>
      </w:r>
    </w:p>
    <w:p w:rsidR="00483E50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83E50" w:rsidRPr="003E088B" w:rsidRDefault="00483E5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83E50" w:rsidRPr="007F00E0" w:rsidRDefault="00483E50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483E50" w:rsidRPr="008F500F" w:rsidRDefault="00483E50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483E50" w:rsidRPr="004649A2" w:rsidRDefault="00483E50" w:rsidP="004649A2">
      <w:pPr>
        <w:spacing w:after="0" w:line="240" w:lineRule="auto"/>
        <w:jc w:val="both"/>
        <w:rPr>
          <w:rFonts w:ascii="Times New Roman" w:hAnsi="Times New Roman"/>
        </w:rPr>
      </w:pPr>
      <w:r w:rsidRPr="00620AC9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60.4pt">
            <v:imagedata r:id="rId6" o:title="" croptop="15202f" cropbottom="9929f" cropleft="5055f" cropright="9998f"/>
          </v:shape>
        </w:pict>
      </w:r>
    </w:p>
    <w:sectPr w:rsidR="00483E50" w:rsidRPr="004649A2" w:rsidSect="006B3758">
      <w:headerReference w:type="default" r:id="rId7"/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E50" w:rsidRDefault="00483E50" w:rsidP="00922DE3">
      <w:pPr>
        <w:spacing w:after="0" w:line="240" w:lineRule="auto"/>
      </w:pPr>
      <w:r>
        <w:separator/>
      </w:r>
    </w:p>
  </w:endnote>
  <w:endnote w:type="continuationSeparator" w:id="0">
    <w:p w:rsidR="00483E50" w:rsidRDefault="00483E5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E50" w:rsidRDefault="00483E50" w:rsidP="00922DE3">
      <w:pPr>
        <w:spacing w:after="0" w:line="240" w:lineRule="auto"/>
      </w:pPr>
      <w:r>
        <w:separator/>
      </w:r>
    </w:p>
  </w:footnote>
  <w:footnote w:type="continuationSeparator" w:id="0">
    <w:p w:rsidR="00483E50" w:rsidRDefault="00483E5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3E50" w:rsidRPr="00895A8A" w:rsidRDefault="00483E5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83E50" w:rsidRPr="00895A8A" w:rsidRDefault="00483E5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83E50" w:rsidRPr="00895A8A" w:rsidRDefault="00483E5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83E50" w:rsidRDefault="00483E50" w:rsidP="00922DE3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47D4"/>
    <w:rsid w:val="00094BBD"/>
    <w:rsid w:val="000A7F3A"/>
    <w:rsid w:val="000D5F57"/>
    <w:rsid w:val="000E046C"/>
    <w:rsid w:val="000F347D"/>
    <w:rsid w:val="001F5C1C"/>
    <w:rsid w:val="002653F7"/>
    <w:rsid w:val="00270591"/>
    <w:rsid w:val="0029365B"/>
    <w:rsid w:val="00295DC0"/>
    <w:rsid w:val="002C6280"/>
    <w:rsid w:val="00300C1E"/>
    <w:rsid w:val="003478B8"/>
    <w:rsid w:val="003C0BC7"/>
    <w:rsid w:val="003D6E9E"/>
    <w:rsid w:val="003E088B"/>
    <w:rsid w:val="00436F3B"/>
    <w:rsid w:val="004649A2"/>
    <w:rsid w:val="00466B53"/>
    <w:rsid w:val="00473572"/>
    <w:rsid w:val="00483E50"/>
    <w:rsid w:val="00492A40"/>
    <w:rsid w:val="004D5A84"/>
    <w:rsid w:val="00504E8B"/>
    <w:rsid w:val="00595A9C"/>
    <w:rsid w:val="005D1D8F"/>
    <w:rsid w:val="005E6E0D"/>
    <w:rsid w:val="005F2FCA"/>
    <w:rsid w:val="00620AC9"/>
    <w:rsid w:val="00621CE4"/>
    <w:rsid w:val="00641C92"/>
    <w:rsid w:val="00674E86"/>
    <w:rsid w:val="006B3758"/>
    <w:rsid w:val="006B4D5B"/>
    <w:rsid w:val="006F0337"/>
    <w:rsid w:val="00703DAF"/>
    <w:rsid w:val="00723CDE"/>
    <w:rsid w:val="00730B28"/>
    <w:rsid w:val="007B5832"/>
    <w:rsid w:val="007D0265"/>
    <w:rsid w:val="007D2B2E"/>
    <w:rsid w:val="007D5144"/>
    <w:rsid w:val="007F00E0"/>
    <w:rsid w:val="00895A8A"/>
    <w:rsid w:val="008A0334"/>
    <w:rsid w:val="008F500F"/>
    <w:rsid w:val="008F63A1"/>
    <w:rsid w:val="00922DE3"/>
    <w:rsid w:val="009C5782"/>
    <w:rsid w:val="009E4B4D"/>
    <w:rsid w:val="009E6E79"/>
    <w:rsid w:val="00A7077D"/>
    <w:rsid w:val="00A772B1"/>
    <w:rsid w:val="00B1425F"/>
    <w:rsid w:val="00B53EF9"/>
    <w:rsid w:val="00B57D2C"/>
    <w:rsid w:val="00C87579"/>
    <w:rsid w:val="00CD6367"/>
    <w:rsid w:val="00D84CAB"/>
    <w:rsid w:val="00D8641B"/>
    <w:rsid w:val="00DE7FD7"/>
    <w:rsid w:val="00DF7DC4"/>
    <w:rsid w:val="00E25706"/>
    <w:rsid w:val="00E40FA5"/>
    <w:rsid w:val="00E72D1C"/>
    <w:rsid w:val="00EC59E3"/>
    <w:rsid w:val="00F04FB2"/>
    <w:rsid w:val="00F958EF"/>
    <w:rsid w:val="00FA2497"/>
    <w:rsid w:val="00FB30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20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2653F7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436F3B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9578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8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8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22</TotalTime>
  <Pages>1</Pages>
  <Words>70</Words>
  <Characters>401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23</cp:revision>
  <cp:lastPrinted>2017-06-16T16:04:00Z</cp:lastPrinted>
  <dcterms:created xsi:type="dcterms:W3CDTF">2018-01-09T13:11:00Z</dcterms:created>
  <dcterms:modified xsi:type="dcterms:W3CDTF">2018-10-18T09:01:00Z</dcterms:modified>
</cp:coreProperties>
</file>