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9CF" w:rsidRDefault="00FA49CF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A49CF" w:rsidRPr="00473572" w:rsidRDefault="00FA49C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A49CF" w:rsidRPr="00473572" w:rsidRDefault="00FA49C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A49CF" w:rsidRPr="00473572" w:rsidRDefault="00FA49C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A49CF" w:rsidRDefault="00FA49C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A49CF" w:rsidRPr="005F2FCA" w:rsidRDefault="00FA49CF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аэропорт АО «2-ой Архангельский объединенный авиаотряд»</w:t>
      </w:r>
    </w:p>
    <w:p w:rsidR="00FA49CF" w:rsidRDefault="00FA49CF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</w:t>
      </w:r>
    </w:p>
    <w:p w:rsidR="00FA49CF" w:rsidRDefault="00FA49CF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FA49CF" w:rsidRPr="00473572" w:rsidRDefault="00FA49CF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>
        <w:rPr>
          <w:rFonts w:ascii="Times New Roman" w:hAnsi="Times New Roman"/>
          <w:sz w:val="24"/>
          <w:szCs w:val="24"/>
        </w:rPr>
        <w:t>расстояние от входа в объект до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A49CF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A49CF" w:rsidRDefault="00FA49CF" w:rsidP="003E1E5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FA49CF" w:rsidRDefault="00FA49CF" w:rsidP="003E1E5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A49CF" w:rsidRPr="000F347D" w:rsidRDefault="00FA49C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A49CF" w:rsidRPr="004649A2" w:rsidRDefault="00FA49CF" w:rsidP="00E84578">
      <w:pPr>
        <w:spacing w:after="0" w:line="240" w:lineRule="auto"/>
        <w:jc w:val="center"/>
        <w:rPr>
          <w:rFonts w:ascii="Times New Roman" w:hAnsi="Times New Roman"/>
        </w:rPr>
      </w:pPr>
      <w:r w:rsidRPr="007E66E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68.4pt">
            <v:imagedata r:id="rId6" o:title="" croptop="11251f" cropbottom="7305f" cropleft="5806f" cropright="8294f"/>
          </v:shape>
        </w:pict>
      </w:r>
    </w:p>
    <w:sectPr w:rsidR="00FA49CF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49CF" w:rsidRDefault="00FA49CF" w:rsidP="00922DE3">
      <w:pPr>
        <w:spacing w:after="0" w:line="240" w:lineRule="auto"/>
      </w:pPr>
      <w:r>
        <w:separator/>
      </w:r>
    </w:p>
  </w:endnote>
  <w:endnote w:type="continuationSeparator" w:id="0">
    <w:p w:rsidR="00FA49CF" w:rsidRDefault="00FA49C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49CF" w:rsidRDefault="00FA49CF" w:rsidP="00922DE3">
      <w:pPr>
        <w:spacing w:after="0" w:line="240" w:lineRule="auto"/>
      </w:pPr>
      <w:r>
        <w:separator/>
      </w:r>
    </w:p>
  </w:footnote>
  <w:footnote w:type="continuationSeparator" w:id="0">
    <w:p w:rsidR="00FA49CF" w:rsidRDefault="00FA49C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49CF" w:rsidRPr="00895A8A" w:rsidRDefault="00FA49C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A49CF" w:rsidRPr="00895A8A" w:rsidRDefault="00FA49C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A49CF" w:rsidRPr="00895A8A" w:rsidRDefault="00FA49C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A49CF" w:rsidRDefault="00FA49CF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3E3C"/>
    <w:rsid w:val="00070642"/>
    <w:rsid w:val="000E46A1"/>
    <w:rsid w:val="000F347D"/>
    <w:rsid w:val="00115088"/>
    <w:rsid w:val="00160940"/>
    <w:rsid w:val="00183804"/>
    <w:rsid w:val="001F1CEC"/>
    <w:rsid w:val="00295DC0"/>
    <w:rsid w:val="002C6280"/>
    <w:rsid w:val="003459A4"/>
    <w:rsid w:val="00365E9A"/>
    <w:rsid w:val="00374D21"/>
    <w:rsid w:val="003E088B"/>
    <w:rsid w:val="003E1E55"/>
    <w:rsid w:val="003F3698"/>
    <w:rsid w:val="00402950"/>
    <w:rsid w:val="00430AE0"/>
    <w:rsid w:val="004649A2"/>
    <w:rsid w:val="00473572"/>
    <w:rsid w:val="004B1585"/>
    <w:rsid w:val="00502302"/>
    <w:rsid w:val="00546509"/>
    <w:rsid w:val="005D1964"/>
    <w:rsid w:val="005F2FCA"/>
    <w:rsid w:val="00652AE0"/>
    <w:rsid w:val="007018EF"/>
    <w:rsid w:val="007113A0"/>
    <w:rsid w:val="00723CDE"/>
    <w:rsid w:val="00723F7F"/>
    <w:rsid w:val="0077782F"/>
    <w:rsid w:val="007810C8"/>
    <w:rsid w:val="007851EC"/>
    <w:rsid w:val="007A0424"/>
    <w:rsid w:val="007B04FF"/>
    <w:rsid w:val="007C0792"/>
    <w:rsid w:val="007D0265"/>
    <w:rsid w:val="007E66EE"/>
    <w:rsid w:val="00835CD9"/>
    <w:rsid w:val="00895A8A"/>
    <w:rsid w:val="008D388E"/>
    <w:rsid w:val="008E2507"/>
    <w:rsid w:val="00922DE3"/>
    <w:rsid w:val="00990A80"/>
    <w:rsid w:val="00A41DFA"/>
    <w:rsid w:val="00A52184"/>
    <w:rsid w:val="00AE47F3"/>
    <w:rsid w:val="00B1425F"/>
    <w:rsid w:val="00B2163C"/>
    <w:rsid w:val="00B6038A"/>
    <w:rsid w:val="00B65052"/>
    <w:rsid w:val="00BF44AB"/>
    <w:rsid w:val="00C12ABB"/>
    <w:rsid w:val="00C14EB3"/>
    <w:rsid w:val="00C23435"/>
    <w:rsid w:val="00CC619B"/>
    <w:rsid w:val="00CE37B5"/>
    <w:rsid w:val="00D8641B"/>
    <w:rsid w:val="00D951A4"/>
    <w:rsid w:val="00DB6072"/>
    <w:rsid w:val="00DC207B"/>
    <w:rsid w:val="00E07A60"/>
    <w:rsid w:val="00E2028B"/>
    <w:rsid w:val="00E41A1C"/>
    <w:rsid w:val="00E57510"/>
    <w:rsid w:val="00E621A1"/>
    <w:rsid w:val="00E84578"/>
    <w:rsid w:val="00EC4AB2"/>
    <w:rsid w:val="00F41C99"/>
    <w:rsid w:val="00FA4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</TotalTime>
  <Pages>1</Pages>
  <Words>66</Words>
  <Characters>380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26</cp:revision>
  <cp:lastPrinted>2017-06-16T16:04:00Z</cp:lastPrinted>
  <dcterms:created xsi:type="dcterms:W3CDTF">2018-01-09T13:11:00Z</dcterms:created>
  <dcterms:modified xsi:type="dcterms:W3CDTF">2018-12-05T11:40:00Z</dcterms:modified>
</cp:coreProperties>
</file>