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69C" w:rsidRDefault="00AC069C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AC069C" w:rsidRPr="00473572" w:rsidRDefault="00AC069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AC069C" w:rsidRPr="00473572" w:rsidRDefault="00AC069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AC069C" w:rsidRPr="00473572" w:rsidRDefault="00AC069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C069C" w:rsidRDefault="00AC069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C069C" w:rsidRPr="005F2FCA" w:rsidRDefault="00AC069C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AC069C" w:rsidRDefault="00AC069C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футбольное поле</w:t>
      </w:r>
    </w:p>
    <w:p w:rsidR="00AC069C" w:rsidRDefault="00AC069C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д.Окулово, д.1 (у здания администрации)</w:t>
      </w:r>
      <w:bookmarkStart w:id="0" w:name="_GoBack"/>
      <w:bookmarkEnd w:id="0"/>
    </w:p>
    <w:p w:rsidR="00AC069C" w:rsidRDefault="00AC069C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AC069C" w:rsidRPr="00473572" w:rsidRDefault="00AC069C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AC069C" w:rsidRDefault="00AC069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AC069C" w:rsidRDefault="00AC069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AC069C" w:rsidRDefault="00AC069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C069C" w:rsidRDefault="00AC069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C069C" w:rsidRDefault="00AC069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C069C" w:rsidRDefault="00AC069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AC069C" w:rsidRDefault="00AC069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C069C" w:rsidRPr="000F347D" w:rsidRDefault="00AC069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C069C" w:rsidRPr="00F66341" w:rsidRDefault="00AC069C" w:rsidP="00E84578">
      <w:pPr>
        <w:spacing w:after="0" w:line="240" w:lineRule="auto"/>
        <w:jc w:val="center"/>
        <w:rPr>
          <w:rFonts w:ascii="Times New Roman" w:hAnsi="Times New Roman"/>
        </w:rPr>
      </w:pPr>
      <w:r w:rsidRPr="009855BF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4pt;height:321pt">
            <v:imagedata r:id="rId6" o:title="" croptop="14362f" cropbottom="18180f" cropleft="15763f" cropright="15763f"/>
          </v:shape>
        </w:pict>
      </w:r>
    </w:p>
    <w:p w:rsidR="00AC069C" w:rsidRPr="004649A2" w:rsidRDefault="00AC069C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AC069C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069C" w:rsidRDefault="00AC069C" w:rsidP="00922DE3">
      <w:pPr>
        <w:spacing w:after="0" w:line="240" w:lineRule="auto"/>
      </w:pPr>
      <w:r>
        <w:separator/>
      </w:r>
    </w:p>
  </w:endnote>
  <w:endnote w:type="continuationSeparator" w:id="0">
    <w:p w:rsidR="00AC069C" w:rsidRDefault="00AC069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069C" w:rsidRDefault="00AC069C" w:rsidP="00922DE3">
      <w:pPr>
        <w:spacing w:after="0" w:line="240" w:lineRule="auto"/>
      </w:pPr>
      <w:r>
        <w:separator/>
      </w:r>
    </w:p>
  </w:footnote>
  <w:footnote w:type="continuationSeparator" w:id="0">
    <w:p w:rsidR="00AC069C" w:rsidRDefault="00AC069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069C" w:rsidRPr="00895A8A" w:rsidRDefault="00AC069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AC069C" w:rsidRPr="00895A8A" w:rsidRDefault="00AC069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AC069C" w:rsidRPr="00895A8A" w:rsidRDefault="00AC069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AC069C" w:rsidRDefault="00AC069C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>
        <w:rPr>
          <w:sz w:val="18"/>
          <w:szCs w:val="18"/>
        </w:rPr>
        <w:t>2018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30ED0"/>
    <w:rsid w:val="00063137"/>
    <w:rsid w:val="00070642"/>
    <w:rsid w:val="000E46A1"/>
    <w:rsid w:val="000F347D"/>
    <w:rsid w:val="000F6A41"/>
    <w:rsid w:val="00142851"/>
    <w:rsid w:val="00160940"/>
    <w:rsid w:val="001F1CEC"/>
    <w:rsid w:val="00285F31"/>
    <w:rsid w:val="00295DC0"/>
    <w:rsid w:val="002C6280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5007F8"/>
    <w:rsid w:val="00502302"/>
    <w:rsid w:val="0054294B"/>
    <w:rsid w:val="00546509"/>
    <w:rsid w:val="00576870"/>
    <w:rsid w:val="005F2FCA"/>
    <w:rsid w:val="00670605"/>
    <w:rsid w:val="00723CDE"/>
    <w:rsid w:val="00723F7F"/>
    <w:rsid w:val="007810C8"/>
    <w:rsid w:val="007A0424"/>
    <w:rsid w:val="007B04FF"/>
    <w:rsid w:val="007C0792"/>
    <w:rsid w:val="007D0265"/>
    <w:rsid w:val="00826A90"/>
    <w:rsid w:val="00835CD9"/>
    <w:rsid w:val="00895A8A"/>
    <w:rsid w:val="008D388E"/>
    <w:rsid w:val="008E2507"/>
    <w:rsid w:val="008F2AAE"/>
    <w:rsid w:val="00922DE3"/>
    <w:rsid w:val="00934DC2"/>
    <w:rsid w:val="0095678C"/>
    <w:rsid w:val="009855BF"/>
    <w:rsid w:val="00990A80"/>
    <w:rsid w:val="009944A0"/>
    <w:rsid w:val="00A350F0"/>
    <w:rsid w:val="00A41DFA"/>
    <w:rsid w:val="00AC069C"/>
    <w:rsid w:val="00B1425F"/>
    <w:rsid w:val="00B33A85"/>
    <w:rsid w:val="00B53219"/>
    <w:rsid w:val="00B6038A"/>
    <w:rsid w:val="00BE6CD6"/>
    <w:rsid w:val="00C12ABB"/>
    <w:rsid w:val="00C14EB3"/>
    <w:rsid w:val="00C23435"/>
    <w:rsid w:val="00CB4FB9"/>
    <w:rsid w:val="00CC619B"/>
    <w:rsid w:val="00CE37B5"/>
    <w:rsid w:val="00D44A3F"/>
    <w:rsid w:val="00D8641B"/>
    <w:rsid w:val="00DB6072"/>
    <w:rsid w:val="00DC207B"/>
    <w:rsid w:val="00DD2C72"/>
    <w:rsid w:val="00DF4188"/>
    <w:rsid w:val="00E2028B"/>
    <w:rsid w:val="00E84578"/>
    <w:rsid w:val="00EC4AB2"/>
    <w:rsid w:val="00F41C99"/>
    <w:rsid w:val="00F663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082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32</TotalTime>
  <Pages>1</Pages>
  <Words>65</Words>
  <Characters>371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29</cp:revision>
  <cp:lastPrinted>2017-06-16T16:04:00Z</cp:lastPrinted>
  <dcterms:created xsi:type="dcterms:W3CDTF">2018-01-09T13:11:00Z</dcterms:created>
  <dcterms:modified xsi:type="dcterms:W3CDTF">2018-12-05T11:40:00Z</dcterms:modified>
</cp:coreProperties>
</file>