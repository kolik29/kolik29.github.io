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6A73" w:rsidRDefault="00836A73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836A73" w:rsidRPr="00473572" w:rsidRDefault="00836A7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836A73" w:rsidRPr="00473572" w:rsidRDefault="00836A7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836A73" w:rsidRPr="00473572" w:rsidRDefault="00836A7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836A73" w:rsidRDefault="00836A73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836A73" w:rsidRDefault="00836A73" w:rsidP="000D702F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Приморское</w:t>
      </w:r>
      <w:r>
        <w:rPr>
          <w:rFonts w:ascii="Times New Roman" w:hAnsi="Times New Roman"/>
          <w:b/>
        </w:rPr>
        <w:t>»</w:t>
      </w:r>
    </w:p>
    <w:p w:rsidR="00836A73" w:rsidRDefault="00836A73" w:rsidP="000D702F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Хоккейный корт «Дельфин»</w:t>
      </w:r>
      <w:bookmarkStart w:id="0" w:name="_GoBack"/>
      <w:bookmarkEnd w:id="0"/>
    </w:p>
    <w:p w:rsidR="00836A73" w:rsidRDefault="00836A73" w:rsidP="000D702F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Адрес объекта: Архангельская обл., Приморский район, пос. Лайский Док (напротив детского сада)</w:t>
      </w:r>
    </w:p>
    <w:p w:rsidR="00836A73" w:rsidRDefault="00836A73" w:rsidP="008F6F3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836A73" w:rsidRPr="00473572" w:rsidRDefault="00836A73" w:rsidP="008F6F3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836A73" w:rsidRDefault="00836A7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836A73" w:rsidRDefault="00836A7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836A73" w:rsidRDefault="00836A7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836A73" w:rsidRPr="000F347D" w:rsidRDefault="00836A7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836A73" w:rsidRDefault="00836A7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836A73" w:rsidRDefault="00836A73" w:rsidP="006A6644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  </w:t>
      </w:r>
    </w:p>
    <w:p w:rsidR="00836A73" w:rsidRDefault="00836A7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836A73" w:rsidRPr="003E088B" w:rsidRDefault="00836A7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</w:t>
      </w:r>
    </w:p>
    <w:p w:rsidR="00836A73" w:rsidRPr="007912FB" w:rsidRDefault="00836A73" w:rsidP="001F56D4">
      <w:pPr>
        <w:spacing w:after="0" w:line="240" w:lineRule="auto"/>
        <w:ind w:firstLine="180"/>
        <w:jc w:val="both"/>
        <w:rPr>
          <w:rFonts w:ascii="Times New Roman" w:hAnsi="Times New Roman"/>
        </w:rPr>
      </w:pPr>
      <w:r w:rsidRPr="006A1B83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pt;height:399.6pt">
            <v:imagedata r:id="rId6" o:title="" croptop="12646f" cropbottom="8030f" cropleft=".28125" cropright=".15625"/>
          </v:shape>
        </w:pict>
      </w:r>
    </w:p>
    <w:p w:rsidR="00836A73" w:rsidRPr="007912FB" w:rsidRDefault="00836A73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836A73" w:rsidRPr="004649A2" w:rsidRDefault="00836A73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836A73" w:rsidRPr="004649A2" w:rsidSect="005F7C53">
      <w:headerReference w:type="default" r:id="rId7"/>
      <w:pgSz w:w="11906" w:h="16838"/>
      <w:pgMar w:top="1134" w:right="707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36A73" w:rsidRDefault="00836A73" w:rsidP="00922DE3">
      <w:pPr>
        <w:spacing w:after="0" w:line="240" w:lineRule="auto"/>
      </w:pPr>
      <w:r>
        <w:separator/>
      </w:r>
    </w:p>
  </w:endnote>
  <w:endnote w:type="continuationSeparator" w:id="0">
    <w:p w:rsidR="00836A73" w:rsidRDefault="00836A73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36A73" w:rsidRDefault="00836A73" w:rsidP="00922DE3">
      <w:pPr>
        <w:spacing w:after="0" w:line="240" w:lineRule="auto"/>
      </w:pPr>
      <w:r>
        <w:separator/>
      </w:r>
    </w:p>
  </w:footnote>
  <w:footnote w:type="continuationSeparator" w:id="0">
    <w:p w:rsidR="00836A73" w:rsidRDefault="00836A73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6A73" w:rsidRPr="00895A8A" w:rsidRDefault="00836A73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836A73" w:rsidRPr="00895A8A" w:rsidRDefault="00836A73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836A73" w:rsidRPr="00895A8A" w:rsidRDefault="00836A73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836A73" w:rsidRPr="005F7C53" w:rsidRDefault="00836A73" w:rsidP="005F7C53">
    <w:pPr>
      <w:tabs>
        <w:tab w:val="center" w:pos="4677"/>
        <w:tab w:val="right" w:pos="9355"/>
      </w:tabs>
      <w:spacing w:after="0" w:line="240" w:lineRule="auto"/>
      <w:jc w:val="right"/>
    </w:pPr>
    <w:r w:rsidRPr="005F7C53">
      <w:rPr>
        <w:sz w:val="18"/>
        <w:szCs w:val="18"/>
      </w:rPr>
      <w:t xml:space="preserve">от «17» мая </w:t>
    </w:r>
    <w:smartTag w:uri="urn:schemas-microsoft-com:office:smarttags" w:element="metricconverter">
      <w:smartTagPr>
        <w:attr w:name="ProductID" w:val="2018 г"/>
      </w:smartTagPr>
      <w:r w:rsidRPr="005F7C53">
        <w:rPr>
          <w:sz w:val="18"/>
          <w:szCs w:val="18"/>
        </w:rPr>
        <w:t>2018 г</w:t>
      </w:r>
    </w:smartTag>
    <w:r w:rsidRPr="005F7C53">
      <w:rPr>
        <w:sz w:val="18"/>
        <w:szCs w:val="18"/>
      </w:rPr>
      <w:t>. №316</w:t>
    </w:r>
  </w:p>
  <w:p w:rsidR="00836A73" w:rsidRDefault="00836A73" w:rsidP="005F7C53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24FA5"/>
    <w:rsid w:val="00066154"/>
    <w:rsid w:val="000D702F"/>
    <w:rsid w:val="000F347D"/>
    <w:rsid w:val="00190774"/>
    <w:rsid w:val="001A53C2"/>
    <w:rsid w:val="001D5DE7"/>
    <w:rsid w:val="001E7CBB"/>
    <w:rsid w:val="001F56D4"/>
    <w:rsid w:val="00295DC0"/>
    <w:rsid w:val="002C6280"/>
    <w:rsid w:val="002F5F3A"/>
    <w:rsid w:val="003103BE"/>
    <w:rsid w:val="003D36AA"/>
    <w:rsid w:val="003E088B"/>
    <w:rsid w:val="004005C9"/>
    <w:rsid w:val="00421BAE"/>
    <w:rsid w:val="004649A2"/>
    <w:rsid w:val="00473572"/>
    <w:rsid w:val="004B2CC1"/>
    <w:rsid w:val="004B2D77"/>
    <w:rsid w:val="005D006E"/>
    <w:rsid w:val="005E0BD5"/>
    <w:rsid w:val="005E1D2E"/>
    <w:rsid w:val="005F2FCA"/>
    <w:rsid w:val="005F7C53"/>
    <w:rsid w:val="006A1B83"/>
    <w:rsid w:val="006A6644"/>
    <w:rsid w:val="006D363B"/>
    <w:rsid w:val="00723CDE"/>
    <w:rsid w:val="0075258A"/>
    <w:rsid w:val="007912FB"/>
    <w:rsid w:val="007C3C74"/>
    <w:rsid w:val="007D0265"/>
    <w:rsid w:val="007D2B2E"/>
    <w:rsid w:val="008156B6"/>
    <w:rsid w:val="00836A73"/>
    <w:rsid w:val="00850766"/>
    <w:rsid w:val="00895A8A"/>
    <w:rsid w:val="008F6F3E"/>
    <w:rsid w:val="008F73D8"/>
    <w:rsid w:val="00922DE3"/>
    <w:rsid w:val="009A1BE6"/>
    <w:rsid w:val="009C5782"/>
    <w:rsid w:val="009F590E"/>
    <w:rsid w:val="00A62F10"/>
    <w:rsid w:val="00A772B1"/>
    <w:rsid w:val="00AB534C"/>
    <w:rsid w:val="00B1425F"/>
    <w:rsid w:val="00BC39F1"/>
    <w:rsid w:val="00C06540"/>
    <w:rsid w:val="00C56DAC"/>
    <w:rsid w:val="00C87579"/>
    <w:rsid w:val="00CD2E34"/>
    <w:rsid w:val="00CE3660"/>
    <w:rsid w:val="00D22645"/>
    <w:rsid w:val="00D34686"/>
    <w:rsid w:val="00D36A79"/>
    <w:rsid w:val="00D62145"/>
    <w:rsid w:val="00D8641B"/>
    <w:rsid w:val="00DA221F"/>
    <w:rsid w:val="00EB0FD0"/>
    <w:rsid w:val="00F81B5C"/>
    <w:rsid w:val="00F95691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1BE6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4087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72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13</TotalTime>
  <Pages>1</Pages>
  <Words>71</Words>
  <Characters>406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20</cp:revision>
  <cp:lastPrinted>2017-06-16T16:04:00Z</cp:lastPrinted>
  <dcterms:created xsi:type="dcterms:W3CDTF">2018-01-09T13:11:00Z</dcterms:created>
  <dcterms:modified xsi:type="dcterms:W3CDTF">2018-12-05T11:30:00Z</dcterms:modified>
</cp:coreProperties>
</file>