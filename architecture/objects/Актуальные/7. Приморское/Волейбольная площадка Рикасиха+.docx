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6D54" w:rsidRDefault="00B86D54" w:rsidP="00922DE3">
      <w:pPr>
        <w:spacing w:after="0" w:line="240" w:lineRule="auto"/>
        <w:jc w:val="center"/>
        <w:rPr>
          <w:rFonts w:ascii="Times New Roman" w:hAnsi="Times New Roman"/>
          <w:b/>
        </w:rPr>
      </w:pPr>
      <w:bookmarkStart w:id="0" w:name="_GoBack"/>
      <w:bookmarkEnd w:id="0"/>
    </w:p>
    <w:p w:rsidR="00B86D54" w:rsidRPr="00473572" w:rsidRDefault="00B86D5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B86D54" w:rsidRPr="00473572" w:rsidRDefault="00B86D5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B86D54" w:rsidRPr="00473572" w:rsidRDefault="00B86D5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B86D54" w:rsidRDefault="00B86D54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B86D54" w:rsidRPr="005F2FCA" w:rsidRDefault="00B86D54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5F2FCA"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 w:rsidRPr="005F2FCA">
        <w:rPr>
          <w:rFonts w:ascii="Times New Roman" w:hAnsi="Times New Roman"/>
          <w:b/>
        </w:rPr>
        <w:t>»</w:t>
      </w:r>
    </w:p>
    <w:p w:rsidR="00B86D54" w:rsidRDefault="00B86D54" w:rsidP="0075258A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Волейбольная площадка</w:t>
      </w:r>
    </w:p>
    <w:p w:rsidR="00B86D54" w:rsidRDefault="00B86D54" w:rsidP="00B6724E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B6724E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дер</w:t>
      </w:r>
      <w:r w:rsidRPr="00B6724E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Рикасиха, 62 (напротив входа в культурный центр «Рикасиха»)</w:t>
      </w:r>
      <w:r w:rsidRPr="00B6724E">
        <w:rPr>
          <w:rFonts w:ascii="Times New Roman" w:hAnsi="Times New Roman"/>
        </w:rPr>
        <w:t xml:space="preserve"> </w:t>
      </w:r>
    </w:p>
    <w:p w:rsidR="00B86D54" w:rsidRDefault="00B86D54" w:rsidP="00B6724E">
      <w:pPr>
        <w:spacing w:after="0" w:line="240" w:lineRule="auto"/>
        <w:jc w:val="both"/>
        <w:rPr>
          <w:rFonts w:ascii="Times New Roman" w:hAnsi="Times New Roman"/>
        </w:rPr>
      </w:pPr>
    </w:p>
    <w:p w:rsidR="00B86D54" w:rsidRPr="00473572" w:rsidRDefault="00B86D54" w:rsidP="00B6724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B86D54" w:rsidRDefault="00B86D5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B86D54" w:rsidRDefault="00B86D5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B86D54" w:rsidRDefault="00B86D5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B86D54" w:rsidRDefault="00B86D5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B86D54" w:rsidRDefault="00B86D5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B86D54" w:rsidRDefault="00B86D54" w:rsidP="00F84D3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B86D54" w:rsidRPr="000F347D" w:rsidRDefault="00B86D5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B86D54" w:rsidRDefault="00B86D5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B86D54" w:rsidRPr="004649A2" w:rsidRDefault="00B86D54" w:rsidP="004649A2">
      <w:pPr>
        <w:spacing w:after="0" w:line="240" w:lineRule="auto"/>
        <w:jc w:val="both"/>
        <w:rPr>
          <w:rFonts w:ascii="Times New Roman" w:hAnsi="Times New Roman"/>
        </w:rPr>
      </w:pPr>
      <w:r w:rsidRPr="007E0D79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.6pt;height:347.4pt">
            <v:imagedata r:id="rId6" o:title="" croptop="12079f" cropbottom="16418f" cropleft="9929f" cropright="19517f"/>
          </v:shape>
        </w:pict>
      </w:r>
    </w:p>
    <w:sectPr w:rsidR="00B86D54" w:rsidRPr="004649A2" w:rsidSect="00144DE5">
      <w:headerReference w:type="default" r:id="rId7"/>
      <w:pgSz w:w="11906" w:h="16838"/>
      <w:pgMar w:top="1134" w:right="70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6D54" w:rsidRDefault="00B86D54" w:rsidP="00922DE3">
      <w:pPr>
        <w:spacing w:after="0" w:line="240" w:lineRule="auto"/>
      </w:pPr>
      <w:r>
        <w:separator/>
      </w:r>
    </w:p>
  </w:endnote>
  <w:endnote w:type="continuationSeparator" w:id="0">
    <w:p w:rsidR="00B86D54" w:rsidRDefault="00B86D54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6D54" w:rsidRDefault="00B86D54" w:rsidP="00922DE3">
      <w:pPr>
        <w:spacing w:after="0" w:line="240" w:lineRule="auto"/>
      </w:pPr>
      <w:r>
        <w:separator/>
      </w:r>
    </w:p>
  </w:footnote>
  <w:footnote w:type="continuationSeparator" w:id="0">
    <w:p w:rsidR="00B86D54" w:rsidRDefault="00B86D54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6D54" w:rsidRPr="00895A8A" w:rsidRDefault="00B86D54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B86D54" w:rsidRPr="00895A8A" w:rsidRDefault="00B86D54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B86D54" w:rsidRPr="00895A8A" w:rsidRDefault="00B86D54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B86D54" w:rsidRPr="00144DE5" w:rsidRDefault="00B86D54" w:rsidP="00144DE5">
    <w:pPr>
      <w:tabs>
        <w:tab w:val="center" w:pos="4677"/>
        <w:tab w:val="right" w:pos="9355"/>
      </w:tabs>
      <w:spacing w:after="0" w:line="240" w:lineRule="auto"/>
      <w:jc w:val="right"/>
    </w:pPr>
    <w:r w:rsidRPr="00144DE5">
      <w:rPr>
        <w:sz w:val="18"/>
        <w:szCs w:val="18"/>
      </w:rPr>
      <w:t xml:space="preserve">от «17» мая </w:t>
    </w:r>
    <w:smartTag w:uri="urn:schemas-microsoft-com:office:smarttags" w:element="metricconverter">
      <w:smartTagPr>
        <w:attr w:name="ProductID" w:val="2018 г"/>
      </w:smartTagPr>
      <w:r w:rsidRPr="00144DE5">
        <w:rPr>
          <w:sz w:val="18"/>
          <w:szCs w:val="18"/>
        </w:rPr>
        <w:t>2018 г</w:t>
      </w:r>
    </w:smartTag>
    <w:r w:rsidRPr="00144DE5">
      <w:rPr>
        <w:sz w:val="18"/>
        <w:szCs w:val="18"/>
      </w:rPr>
      <w:t>. №316</w:t>
    </w:r>
  </w:p>
  <w:p w:rsidR="00B86D54" w:rsidRDefault="00B86D54" w:rsidP="00144DE5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4FA5"/>
    <w:rsid w:val="00066154"/>
    <w:rsid w:val="000F347D"/>
    <w:rsid w:val="00144DE5"/>
    <w:rsid w:val="0019114B"/>
    <w:rsid w:val="001A318E"/>
    <w:rsid w:val="001B2CC1"/>
    <w:rsid w:val="002555B0"/>
    <w:rsid w:val="002858CF"/>
    <w:rsid w:val="00285947"/>
    <w:rsid w:val="00295DC0"/>
    <w:rsid w:val="002A4282"/>
    <w:rsid w:val="002C6280"/>
    <w:rsid w:val="0031060A"/>
    <w:rsid w:val="0038389E"/>
    <w:rsid w:val="003D6CA0"/>
    <w:rsid w:val="003E088B"/>
    <w:rsid w:val="003E6085"/>
    <w:rsid w:val="003F44DA"/>
    <w:rsid w:val="00421BAE"/>
    <w:rsid w:val="004649A2"/>
    <w:rsid w:val="00473572"/>
    <w:rsid w:val="004B2786"/>
    <w:rsid w:val="004B2D77"/>
    <w:rsid w:val="00592009"/>
    <w:rsid w:val="005F2FCA"/>
    <w:rsid w:val="00606800"/>
    <w:rsid w:val="006641AE"/>
    <w:rsid w:val="00671712"/>
    <w:rsid w:val="00677C85"/>
    <w:rsid w:val="006E2449"/>
    <w:rsid w:val="006E7050"/>
    <w:rsid w:val="00723CDE"/>
    <w:rsid w:val="0074088E"/>
    <w:rsid w:val="0075258A"/>
    <w:rsid w:val="00785243"/>
    <w:rsid w:val="00790B80"/>
    <w:rsid w:val="0079397F"/>
    <w:rsid w:val="00797A5E"/>
    <w:rsid w:val="007D0265"/>
    <w:rsid w:val="007D2B2E"/>
    <w:rsid w:val="007E0D79"/>
    <w:rsid w:val="00895A8A"/>
    <w:rsid w:val="008F290A"/>
    <w:rsid w:val="008F484E"/>
    <w:rsid w:val="008F6F3E"/>
    <w:rsid w:val="00922DE3"/>
    <w:rsid w:val="00923DC2"/>
    <w:rsid w:val="009301CE"/>
    <w:rsid w:val="00957E1C"/>
    <w:rsid w:val="009C5782"/>
    <w:rsid w:val="009F590E"/>
    <w:rsid w:val="00A0093A"/>
    <w:rsid w:val="00A077E4"/>
    <w:rsid w:val="00A41CA1"/>
    <w:rsid w:val="00A772B1"/>
    <w:rsid w:val="00AB1235"/>
    <w:rsid w:val="00B052A1"/>
    <w:rsid w:val="00B1425F"/>
    <w:rsid w:val="00B20C4B"/>
    <w:rsid w:val="00B40D9F"/>
    <w:rsid w:val="00B6724E"/>
    <w:rsid w:val="00B86D54"/>
    <w:rsid w:val="00BA3EF7"/>
    <w:rsid w:val="00BC39F1"/>
    <w:rsid w:val="00C57F8C"/>
    <w:rsid w:val="00C74E48"/>
    <w:rsid w:val="00C7789A"/>
    <w:rsid w:val="00C87579"/>
    <w:rsid w:val="00CA7C1A"/>
    <w:rsid w:val="00CD2E34"/>
    <w:rsid w:val="00D62145"/>
    <w:rsid w:val="00D8641B"/>
    <w:rsid w:val="00D979A1"/>
    <w:rsid w:val="00DB5641"/>
    <w:rsid w:val="00DD64F9"/>
    <w:rsid w:val="00E903C9"/>
    <w:rsid w:val="00EC41AE"/>
    <w:rsid w:val="00EC786B"/>
    <w:rsid w:val="00F277B6"/>
    <w:rsid w:val="00F64010"/>
    <w:rsid w:val="00F84D31"/>
    <w:rsid w:val="00F85EF8"/>
    <w:rsid w:val="00F95691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290A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1135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20</TotalTime>
  <Pages>1</Pages>
  <Words>71</Words>
  <Characters>408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25</cp:revision>
  <cp:lastPrinted>2017-06-16T16:04:00Z</cp:lastPrinted>
  <dcterms:created xsi:type="dcterms:W3CDTF">2018-01-09T13:11:00Z</dcterms:created>
  <dcterms:modified xsi:type="dcterms:W3CDTF">2018-12-05T11:33:00Z</dcterms:modified>
</cp:coreProperties>
</file>