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788C" w:rsidRDefault="00BE788C" w:rsidP="00922DE3">
      <w:pPr>
        <w:spacing w:after="0" w:line="240" w:lineRule="auto"/>
        <w:jc w:val="center"/>
        <w:rPr>
          <w:rFonts w:ascii="Times New Roman" w:hAnsi="Times New Roman"/>
          <w:b/>
        </w:rPr>
      </w:pPr>
      <w:bookmarkStart w:id="0" w:name="_GoBack"/>
      <w:bookmarkEnd w:id="0"/>
    </w:p>
    <w:p w:rsidR="00BE788C" w:rsidRPr="00473572" w:rsidRDefault="00BE788C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BE788C" w:rsidRPr="00473572" w:rsidRDefault="00BE788C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BE788C" w:rsidRPr="00473572" w:rsidRDefault="00BE788C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BE788C" w:rsidRDefault="00BE788C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BE788C" w:rsidRDefault="00BE788C" w:rsidP="00E25706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Островное</w:t>
      </w:r>
      <w:r>
        <w:rPr>
          <w:rFonts w:ascii="Times New Roman" w:hAnsi="Times New Roman"/>
          <w:b/>
        </w:rPr>
        <w:t>»</w:t>
      </w:r>
    </w:p>
    <w:p w:rsidR="00BE788C" w:rsidRDefault="00BE788C" w:rsidP="00E25706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</w:t>
      </w:r>
      <w:r w:rsidRPr="002C17DC">
        <w:rPr>
          <w:rFonts w:ascii="Times New Roman" w:hAnsi="Times New Roman"/>
        </w:rPr>
        <w:t>Филиал ГБУЗ АО «Приморская ЦРБ»  ФАП «Пустошь»</w:t>
      </w:r>
    </w:p>
    <w:p w:rsidR="00BE788C" w:rsidRDefault="00BE788C" w:rsidP="002C17DC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</w:t>
      </w:r>
      <w:r w:rsidRPr="002C17DC">
        <w:rPr>
          <w:rFonts w:ascii="Times New Roman" w:hAnsi="Times New Roman"/>
        </w:rPr>
        <w:t>Архангельская обл., Приморский район, МО «Островное»,  д. Одиночка, д.38</w:t>
      </w:r>
      <w:r>
        <w:rPr>
          <w:rFonts w:ascii="Times New Roman" w:hAnsi="Times New Roman"/>
        </w:rPr>
        <w:t xml:space="preserve"> </w:t>
      </w:r>
    </w:p>
    <w:p w:rsidR="00BE788C" w:rsidRPr="00473572" w:rsidRDefault="00BE788C" w:rsidP="002C17DC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BE788C" w:rsidRDefault="00BE788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BE788C" w:rsidRDefault="00BE788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BE788C" w:rsidRDefault="00BE788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BE788C" w:rsidRPr="000F347D" w:rsidRDefault="00BE788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BE788C" w:rsidRDefault="00BE788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BE788C" w:rsidRDefault="00BE788C" w:rsidP="00363DA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BE788C" w:rsidRDefault="00BE788C" w:rsidP="004649A2">
      <w:pPr>
        <w:spacing w:after="0" w:line="240" w:lineRule="auto"/>
        <w:jc w:val="both"/>
        <w:rPr>
          <w:rFonts w:ascii="Times New Roman" w:hAnsi="Times New Roman"/>
        </w:rPr>
      </w:pPr>
    </w:p>
    <w:p w:rsidR="00BE788C" w:rsidRPr="004649A2" w:rsidRDefault="00BE788C" w:rsidP="004649A2">
      <w:pPr>
        <w:spacing w:after="0" w:line="240" w:lineRule="auto"/>
        <w:jc w:val="both"/>
        <w:rPr>
          <w:rFonts w:ascii="Times New Roman" w:hAnsi="Times New Roman"/>
        </w:rPr>
      </w:pPr>
      <w:r w:rsidRPr="00AE2E56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.6pt;height:384pt">
            <v:imagedata r:id="rId6" o:title="" croptop="15053f" cropbottom="10530f" cropleft="9919f" cropright="14595f"/>
          </v:shape>
        </w:pict>
      </w:r>
    </w:p>
    <w:sectPr w:rsidR="00BE788C" w:rsidRPr="004649A2" w:rsidSect="00AC5390">
      <w:headerReference w:type="default" r:id="rId7"/>
      <w:pgSz w:w="11906" w:h="16838"/>
      <w:pgMar w:top="1134" w:right="1134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E788C" w:rsidRDefault="00BE788C" w:rsidP="00922DE3">
      <w:pPr>
        <w:spacing w:after="0" w:line="240" w:lineRule="auto"/>
      </w:pPr>
      <w:r>
        <w:separator/>
      </w:r>
    </w:p>
  </w:endnote>
  <w:endnote w:type="continuationSeparator" w:id="0">
    <w:p w:rsidR="00BE788C" w:rsidRDefault="00BE788C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E788C" w:rsidRDefault="00BE788C" w:rsidP="00922DE3">
      <w:pPr>
        <w:spacing w:after="0" w:line="240" w:lineRule="auto"/>
      </w:pPr>
      <w:r>
        <w:separator/>
      </w:r>
    </w:p>
  </w:footnote>
  <w:footnote w:type="continuationSeparator" w:id="0">
    <w:p w:rsidR="00BE788C" w:rsidRDefault="00BE788C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788C" w:rsidRPr="00895A8A" w:rsidRDefault="00BE788C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BE788C" w:rsidRPr="00895A8A" w:rsidRDefault="00BE788C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BE788C" w:rsidRPr="00895A8A" w:rsidRDefault="00BE788C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BE788C" w:rsidRDefault="00BE788C" w:rsidP="00922DE3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E046C"/>
    <w:rsid w:val="000F347D"/>
    <w:rsid w:val="00103359"/>
    <w:rsid w:val="001176AD"/>
    <w:rsid w:val="00172611"/>
    <w:rsid w:val="00270591"/>
    <w:rsid w:val="00295DC0"/>
    <w:rsid w:val="002C17DC"/>
    <w:rsid w:val="002C6280"/>
    <w:rsid w:val="002F7479"/>
    <w:rsid w:val="00300C1E"/>
    <w:rsid w:val="003478B8"/>
    <w:rsid w:val="00363DAE"/>
    <w:rsid w:val="003758FC"/>
    <w:rsid w:val="003C0BC7"/>
    <w:rsid w:val="003C61D2"/>
    <w:rsid w:val="003D6E9E"/>
    <w:rsid w:val="003E088B"/>
    <w:rsid w:val="0042075B"/>
    <w:rsid w:val="004428A6"/>
    <w:rsid w:val="004649A2"/>
    <w:rsid w:val="00473572"/>
    <w:rsid w:val="004947F0"/>
    <w:rsid w:val="004A70ED"/>
    <w:rsid w:val="00504E8B"/>
    <w:rsid w:val="005D1D8F"/>
    <w:rsid w:val="005E6E0D"/>
    <w:rsid w:val="005F2FCA"/>
    <w:rsid w:val="0064673C"/>
    <w:rsid w:val="00674E86"/>
    <w:rsid w:val="006B4D5B"/>
    <w:rsid w:val="006F0337"/>
    <w:rsid w:val="00714F4B"/>
    <w:rsid w:val="00723CDE"/>
    <w:rsid w:val="007B5832"/>
    <w:rsid w:val="007D0265"/>
    <w:rsid w:val="007D2B2E"/>
    <w:rsid w:val="007D5144"/>
    <w:rsid w:val="00895A8A"/>
    <w:rsid w:val="00922DE3"/>
    <w:rsid w:val="00954964"/>
    <w:rsid w:val="00973C2C"/>
    <w:rsid w:val="009C5782"/>
    <w:rsid w:val="009E6E79"/>
    <w:rsid w:val="00A772B1"/>
    <w:rsid w:val="00AC5390"/>
    <w:rsid w:val="00AE2E56"/>
    <w:rsid w:val="00B1425F"/>
    <w:rsid w:val="00B53EF9"/>
    <w:rsid w:val="00B648B2"/>
    <w:rsid w:val="00B653A7"/>
    <w:rsid w:val="00B92CD0"/>
    <w:rsid w:val="00BE788C"/>
    <w:rsid w:val="00C87579"/>
    <w:rsid w:val="00CD6367"/>
    <w:rsid w:val="00CF4DDD"/>
    <w:rsid w:val="00D84CAB"/>
    <w:rsid w:val="00D8641B"/>
    <w:rsid w:val="00DE5D32"/>
    <w:rsid w:val="00DF7DC4"/>
    <w:rsid w:val="00E25706"/>
    <w:rsid w:val="00E40FA5"/>
    <w:rsid w:val="00E72D1C"/>
    <w:rsid w:val="00E83780"/>
    <w:rsid w:val="00EC59E3"/>
    <w:rsid w:val="00F04FB2"/>
    <w:rsid w:val="00F1513D"/>
    <w:rsid w:val="00F378D8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E9E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20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42075B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09011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11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11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1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25</TotalTime>
  <Pages>1</Pages>
  <Words>70</Words>
  <Characters>401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18</cp:revision>
  <cp:lastPrinted>2017-06-16T16:04:00Z</cp:lastPrinted>
  <dcterms:created xsi:type="dcterms:W3CDTF">2018-01-09T13:11:00Z</dcterms:created>
  <dcterms:modified xsi:type="dcterms:W3CDTF">2018-12-05T13:31:00Z</dcterms:modified>
</cp:coreProperties>
</file>