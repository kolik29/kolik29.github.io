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3C8" w:rsidRDefault="002463C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463C8" w:rsidRPr="00473572" w:rsidRDefault="002463C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463C8" w:rsidRPr="00473572" w:rsidRDefault="002463C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463C8" w:rsidRPr="00473572" w:rsidRDefault="002463C8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463C8" w:rsidRDefault="002463C8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463C8" w:rsidRPr="00556334" w:rsidRDefault="002463C8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 w:rsidRPr="00556334">
        <w:rPr>
          <w:rFonts w:ascii="Times New Roman" w:hAnsi="Times New Roman"/>
        </w:rPr>
        <w:t>«Сельское поселение «Соловецкое»</w:t>
      </w:r>
    </w:p>
    <w:p w:rsidR="002463C8" w:rsidRDefault="002463C8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</w:t>
      </w:r>
      <w:r w:rsidRPr="009C417F">
        <w:rPr>
          <w:rFonts w:ascii="Times New Roman" w:hAnsi="Times New Roman"/>
        </w:rPr>
        <w:t>МБОУ «Соловецкая СШ»</w:t>
      </w:r>
    </w:p>
    <w:p w:rsidR="002463C8" w:rsidRDefault="002463C8" w:rsidP="009C417F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9C417F">
        <w:rPr>
          <w:rFonts w:ascii="Times New Roman" w:hAnsi="Times New Roman"/>
        </w:rPr>
        <w:t>Архангельская область, Приморский район, п. Соловецкий,</w:t>
      </w:r>
      <w:r>
        <w:rPr>
          <w:rFonts w:ascii="Times New Roman" w:hAnsi="Times New Roman"/>
        </w:rPr>
        <w:t xml:space="preserve"> </w:t>
      </w:r>
      <w:r w:rsidRPr="009C417F">
        <w:rPr>
          <w:rFonts w:ascii="Times New Roman" w:hAnsi="Times New Roman"/>
        </w:rPr>
        <w:t xml:space="preserve">ул. Приморская д.7 </w:t>
      </w:r>
    </w:p>
    <w:p w:rsidR="002463C8" w:rsidRPr="00473572" w:rsidRDefault="002463C8" w:rsidP="009C417F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463C8" w:rsidRDefault="00246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463C8" w:rsidRDefault="00246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463C8" w:rsidRDefault="00246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463C8" w:rsidRPr="000F347D" w:rsidRDefault="00246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463C8" w:rsidRDefault="002463C8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463C8" w:rsidRDefault="002463C8" w:rsidP="008151AF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2463C8" w:rsidRDefault="002463C8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2463C8" w:rsidRDefault="002463C8" w:rsidP="004649A2">
      <w:pPr>
        <w:spacing w:after="0" w:line="240" w:lineRule="auto"/>
        <w:jc w:val="both"/>
        <w:rPr>
          <w:rFonts w:ascii="Times New Roman" w:hAnsi="Times New Roman"/>
        </w:rPr>
      </w:pPr>
    </w:p>
    <w:p w:rsidR="002463C8" w:rsidRPr="004649A2" w:rsidRDefault="002463C8" w:rsidP="007D5528">
      <w:pPr>
        <w:spacing w:after="0" w:line="240" w:lineRule="auto"/>
        <w:jc w:val="center"/>
        <w:rPr>
          <w:rFonts w:ascii="Times New Roman" w:hAnsi="Times New Roman"/>
        </w:rPr>
      </w:pPr>
      <w:r w:rsidRPr="00171496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409.2pt">
            <v:imagedata r:id="rId6" o:title="" croptop="12169f" cropbottom="7424f" cropleft="12124f" cropright="17876f"/>
          </v:shape>
        </w:pict>
      </w:r>
    </w:p>
    <w:sectPr w:rsidR="002463C8" w:rsidRPr="004649A2" w:rsidSect="009538AE">
      <w:headerReference w:type="default" r:id="rId7"/>
      <w:pgSz w:w="11906" w:h="16838"/>
      <w:pgMar w:top="1134" w:right="707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63C8" w:rsidRDefault="002463C8" w:rsidP="00922DE3">
      <w:pPr>
        <w:spacing w:after="0" w:line="240" w:lineRule="auto"/>
      </w:pPr>
      <w:r>
        <w:separator/>
      </w:r>
    </w:p>
  </w:endnote>
  <w:endnote w:type="continuationSeparator" w:id="0">
    <w:p w:rsidR="002463C8" w:rsidRDefault="002463C8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63C8" w:rsidRDefault="002463C8" w:rsidP="00922DE3">
      <w:pPr>
        <w:spacing w:after="0" w:line="240" w:lineRule="auto"/>
      </w:pPr>
      <w:r>
        <w:separator/>
      </w:r>
    </w:p>
  </w:footnote>
  <w:footnote w:type="continuationSeparator" w:id="0">
    <w:p w:rsidR="002463C8" w:rsidRDefault="002463C8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63C8" w:rsidRPr="00895A8A" w:rsidRDefault="002463C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463C8" w:rsidRPr="00895A8A" w:rsidRDefault="002463C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463C8" w:rsidRPr="00895A8A" w:rsidRDefault="002463C8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463C8" w:rsidRDefault="002463C8" w:rsidP="009538AE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2463C8" w:rsidRDefault="002463C8" w:rsidP="009538AE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47E94"/>
    <w:rsid w:val="00051AE2"/>
    <w:rsid w:val="000E046C"/>
    <w:rsid w:val="000F347D"/>
    <w:rsid w:val="00171496"/>
    <w:rsid w:val="002463C8"/>
    <w:rsid w:val="00270591"/>
    <w:rsid w:val="00295DC0"/>
    <w:rsid w:val="002C6280"/>
    <w:rsid w:val="00300C1E"/>
    <w:rsid w:val="003478B8"/>
    <w:rsid w:val="00362712"/>
    <w:rsid w:val="00372033"/>
    <w:rsid w:val="003D6E9E"/>
    <w:rsid w:val="003E088B"/>
    <w:rsid w:val="004649A2"/>
    <w:rsid w:val="00473572"/>
    <w:rsid w:val="004771C5"/>
    <w:rsid w:val="00504E8B"/>
    <w:rsid w:val="00556334"/>
    <w:rsid w:val="005D1D8F"/>
    <w:rsid w:val="005E6E0D"/>
    <w:rsid w:val="005F2FCA"/>
    <w:rsid w:val="005F3E15"/>
    <w:rsid w:val="00674E86"/>
    <w:rsid w:val="006B4D5B"/>
    <w:rsid w:val="006F0337"/>
    <w:rsid w:val="00723CDE"/>
    <w:rsid w:val="007B5832"/>
    <w:rsid w:val="007D0265"/>
    <w:rsid w:val="007D2B2E"/>
    <w:rsid w:val="007D5144"/>
    <w:rsid w:val="007D5528"/>
    <w:rsid w:val="008151AF"/>
    <w:rsid w:val="00862F88"/>
    <w:rsid w:val="00887167"/>
    <w:rsid w:val="00895A8A"/>
    <w:rsid w:val="00922DE3"/>
    <w:rsid w:val="009538AE"/>
    <w:rsid w:val="009C417F"/>
    <w:rsid w:val="009C5782"/>
    <w:rsid w:val="009C5923"/>
    <w:rsid w:val="009E6E79"/>
    <w:rsid w:val="00A772B1"/>
    <w:rsid w:val="00B1425F"/>
    <w:rsid w:val="00B53EF9"/>
    <w:rsid w:val="00C87579"/>
    <w:rsid w:val="00CD6367"/>
    <w:rsid w:val="00D84CAB"/>
    <w:rsid w:val="00D8641B"/>
    <w:rsid w:val="00DF7DC4"/>
    <w:rsid w:val="00E1067C"/>
    <w:rsid w:val="00E25706"/>
    <w:rsid w:val="00E40FA5"/>
    <w:rsid w:val="00E7709E"/>
    <w:rsid w:val="00EC59E3"/>
    <w:rsid w:val="00F04FB2"/>
    <w:rsid w:val="00F958EF"/>
    <w:rsid w:val="00FF14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9004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4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30</TotalTime>
  <Pages>1</Pages>
  <Words>70</Words>
  <Characters>399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19</cp:revision>
  <cp:lastPrinted>2017-06-16T16:04:00Z</cp:lastPrinted>
  <dcterms:created xsi:type="dcterms:W3CDTF">2018-01-09T13:11:00Z</dcterms:created>
  <dcterms:modified xsi:type="dcterms:W3CDTF">2018-12-05T13:10:00Z</dcterms:modified>
</cp:coreProperties>
</file>