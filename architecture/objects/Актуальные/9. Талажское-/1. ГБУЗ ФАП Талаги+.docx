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4016" w:rsidRDefault="00494016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494016" w:rsidRPr="00473572" w:rsidRDefault="00494016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494016" w:rsidRPr="00473572" w:rsidRDefault="00494016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494016" w:rsidRPr="00473572" w:rsidRDefault="00494016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494016" w:rsidRDefault="00494016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494016" w:rsidRDefault="00494016" w:rsidP="00E25706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 w:rsidRPr="00B35755">
        <w:rPr>
          <w:rFonts w:ascii="Times New Roman" w:hAnsi="Times New Roman"/>
        </w:rPr>
        <w:t>Талажское</w:t>
      </w:r>
      <w:r>
        <w:rPr>
          <w:rFonts w:ascii="Times New Roman" w:hAnsi="Times New Roman"/>
          <w:b/>
        </w:rPr>
        <w:t>»</w:t>
      </w:r>
      <w:bookmarkStart w:id="0" w:name="_GoBack"/>
      <w:bookmarkEnd w:id="0"/>
    </w:p>
    <w:p w:rsidR="00494016" w:rsidRDefault="00494016" w:rsidP="00E25706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Объект: </w:t>
      </w:r>
      <w:r w:rsidRPr="00B35755">
        <w:rPr>
          <w:rFonts w:ascii="Times New Roman" w:hAnsi="Times New Roman"/>
        </w:rPr>
        <w:t>фили</w:t>
      </w:r>
      <w:r>
        <w:rPr>
          <w:rFonts w:ascii="Times New Roman" w:hAnsi="Times New Roman"/>
        </w:rPr>
        <w:t>а</w:t>
      </w:r>
      <w:r w:rsidRPr="00B35755">
        <w:rPr>
          <w:rFonts w:ascii="Times New Roman" w:hAnsi="Times New Roman"/>
        </w:rPr>
        <w:t xml:space="preserve">л </w:t>
      </w:r>
      <w:r>
        <w:rPr>
          <w:rFonts w:ascii="Times New Roman" w:hAnsi="Times New Roman"/>
        </w:rPr>
        <w:t>ГБУЗ АО «Приморская ЦРБ» ФАП «Талаги»</w:t>
      </w:r>
    </w:p>
    <w:p w:rsidR="00494016" w:rsidRDefault="00494016" w:rsidP="00E25706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Адрес объекта: Архангельская обл., Приморский район, пос. Талаги, д.26, кВ.2.</w:t>
      </w:r>
    </w:p>
    <w:p w:rsidR="00494016" w:rsidRDefault="00494016" w:rsidP="004649A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</w:p>
    <w:p w:rsidR="00494016" w:rsidRPr="00473572" w:rsidRDefault="00494016" w:rsidP="004649A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494016" w:rsidRDefault="0049401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494016" w:rsidRDefault="0049401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494016" w:rsidRDefault="0049401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494016" w:rsidRPr="000F347D" w:rsidRDefault="0049401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494016" w:rsidRDefault="0049401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494016" w:rsidRDefault="0049401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</w:t>
      </w:r>
    </w:p>
    <w:p w:rsidR="00494016" w:rsidRDefault="0049401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494016" w:rsidRPr="003E088B" w:rsidRDefault="00494016" w:rsidP="00400F48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D213F7">
        <w:rPr>
          <w:rFonts w:ascii="Times New Roman" w:hAnsi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9pt;height:391.8pt">
            <v:imagedata r:id="rId6" o:title="" croptop="11759f" cropbottom="6703f" cropleft="12124f" cropright="9295f"/>
          </v:shape>
        </w:pict>
      </w:r>
    </w:p>
    <w:p w:rsidR="00494016" w:rsidRPr="004649A2" w:rsidRDefault="00494016" w:rsidP="004649A2">
      <w:pPr>
        <w:spacing w:after="0" w:line="240" w:lineRule="auto"/>
        <w:jc w:val="both"/>
        <w:rPr>
          <w:rFonts w:ascii="Times New Roman" w:hAnsi="Times New Roman"/>
        </w:rPr>
      </w:pPr>
    </w:p>
    <w:sectPr w:rsidR="00494016" w:rsidRPr="004649A2" w:rsidSect="00532494">
      <w:headerReference w:type="default" r:id="rId7"/>
      <w:pgSz w:w="11906" w:h="16838"/>
      <w:pgMar w:top="1134" w:right="707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94016" w:rsidRDefault="00494016" w:rsidP="00922DE3">
      <w:pPr>
        <w:spacing w:after="0" w:line="240" w:lineRule="auto"/>
      </w:pPr>
      <w:r>
        <w:separator/>
      </w:r>
    </w:p>
  </w:endnote>
  <w:endnote w:type="continuationSeparator" w:id="0">
    <w:p w:rsidR="00494016" w:rsidRDefault="00494016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94016" w:rsidRDefault="00494016" w:rsidP="00922DE3">
      <w:pPr>
        <w:spacing w:after="0" w:line="240" w:lineRule="auto"/>
      </w:pPr>
      <w:r>
        <w:separator/>
      </w:r>
    </w:p>
  </w:footnote>
  <w:footnote w:type="continuationSeparator" w:id="0">
    <w:p w:rsidR="00494016" w:rsidRDefault="00494016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4016" w:rsidRPr="00895A8A" w:rsidRDefault="00494016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494016" w:rsidRPr="00895A8A" w:rsidRDefault="00494016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494016" w:rsidRPr="00895A8A" w:rsidRDefault="00494016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494016" w:rsidRDefault="00494016" w:rsidP="00532494">
    <w:pPr>
      <w:pStyle w:val="Header"/>
      <w:jc w:val="right"/>
      <w:rPr>
        <w:sz w:val="18"/>
        <w:szCs w:val="18"/>
      </w:rPr>
    </w:pPr>
    <w:r>
      <w:rPr>
        <w:sz w:val="18"/>
        <w:szCs w:val="18"/>
      </w:rPr>
      <w:t>от «17</w:t>
    </w:r>
    <w:r w:rsidRPr="00895A8A">
      <w:rPr>
        <w:sz w:val="18"/>
        <w:szCs w:val="18"/>
      </w:rPr>
      <w:t>»</w:t>
    </w:r>
    <w:r>
      <w:rPr>
        <w:sz w:val="18"/>
        <w:szCs w:val="18"/>
      </w:rPr>
      <w:t xml:space="preserve"> мая 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  <w:p w:rsidR="00494016" w:rsidRDefault="00494016" w:rsidP="00532494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E046C"/>
    <w:rsid w:val="000F347D"/>
    <w:rsid w:val="0026650B"/>
    <w:rsid w:val="00270591"/>
    <w:rsid w:val="00295DC0"/>
    <w:rsid w:val="002C6280"/>
    <w:rsid w:val="003D6E9E"/>
    <w:rsid w:val="003E088B"/>
    <w:rsid w:val="003E445B"/>
    <w:rsid w:val="00400B33"/>
    <w:rsid w:val="00400F48"/>
    <w:rsid w:val="004649A2"/>
    <w:rsid w:val="00473572"/>
    <w:rsid w:val="00494016"/>
    <w:rsid w:val="00532494"/>
    <w:rsid w:val="0054585E"/>
    <w:rsid w:val="0056631F"/>
    <w:rsid w:val="005E6E0D"/>
    <w:rsid w:val="005F2FCA"/>
    <w:rsid w:val="00645536"/>
    <w:rsid w:val="006B4D5B"/>
    <w:rsid w:val="00723CDE"/>
    <w:rsid w:val="007D0265"/>
    <w:rsid w:val="007D2B2E"/>
    <w:rsid w:val="00895A8A"/>
    <w:rsid w:val="00922DE3"/>
    <w:rsid w:val="009321DA"/>
    <w:rsid w:val="009564C9"/>
    <w:rsid w:val="009C5782"/>
    <w:rsid w:val="009E6E79"/>
    <w:rsid w:val="00A772B1"/>
    <w:rsid w:val="00B1425F"/>
    <w:rsid w:val="00B35755"/>
    <w:rsid w:val="00B52B71"/>
    <w:rsid w:val="00C252A3"/>
    <w:rsid w:val="00C87579"/>
    <w:rsid w:val="00D213F7"/>
    <w:rsid w:val="00D620CC"/>
    <w:rsid w:val="00D8641B"/>
    <w:rsid w:val="00E25706"/>
    <w:rsid w:val="00EC59E3"/>
    <w:rsid w:val="00F40C7A"/>
    <w:rsid w:val="00F958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6E9E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60187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87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19</TotalTime>
  <Pages>1</Pages>
  <Words>68</Words>
  <Characters>392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12</cp:revision>
  <cp:lastPrinted>2017-06-16T16:04:00Z</cp:lastPrinted>
  <dcterms:created xsi:type="dcterms:W3CDTF">2018-01-09T13:11:00Z</dcterms:created>
  <dcterms:modified xsi:type="dcterms:W3CDTF">2018-12-06T05:45:00Z</dcterms:modified>
</cp:coreProperties>
</file>