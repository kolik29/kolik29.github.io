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0D65" w:rsidRDefault="003E0D65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3E0D65" w:rsidRPr="00473572" w:rsidRDefault="003E0D65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3E0D65" w:rsidRPr="00473572" w:rsidRDefault="003E0D65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3E0D65" w:rsidRPr="00473572" w:rsidRDefault="003E0D65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3E0D65" w:rsidRDefault="003E0D65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3E0D65" w:rsidRDefault="003E0D65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 w:rsidRPr="00B35755"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3E0D65" w:rsidRDefault="003E0D65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Объект: </w:t>
      </w:r>
      <w:r w:rsidRPr="00B35755">
        <w:rPr>
          <w:rFonts w:ascii="Times New Roman" w:hAnsi="Times New Roman"/>
        </w:rPr>
        <w:t>фили</w:t>
      </w:r>
      <w:r>
        <w:rPr>
          <w:rFonts w:ascii="Times New Roman" w:hAnsi="Times New Roman"/>
        </w:rPr>
        <w:t>а</w:t>
      </w:r>
      <w:r w:rsidRPr="00B35755">
        <w:rPr>
          <w:rFonts w:ascii="Times New Roman" w:hAnsi="Times New Roman"/>
        </w:rPr>
        <w:t xml:space="preserve">л </w:t>
      </w:r>
      <w:r>
        <w:rPr>
          <w:rFonts w:ascii="Times New Roman" w:hAnsi="Times New Roman"/>
        </w:rPr>
        <w:t>ГБУЗ АО «Приморская ЦРБ» ФАП «Повракула»</w:t>
      </w:r>
    </w:p>
    <w:p w:rsidR="003E0D65" w:rsidRDefault="003E0D65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  <w:bookmarkStart w:id="0" w:name="_GoBack"/>
      <w:bookmarkEnd w:id="0"/>
      <w:r>
        <w:rPr>
          <w:rFonts w:ascii="Times New Roman" w:hAnsi="Times New Roman"/>
        </w:rPr>
        <w:t>д. Повракульская, ул. Центральная, д.8.</w:t>
      </w:r>
    </w:p>
    <w:p w:rsidR="003E0D65" w:rsidRDefault="003E0D65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3E0D65" w:rsidRPr="00473572" w:rsidRDefault="003E0D65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3E0D65" w:rsidRDefault="003E0D6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3E0D65" w:rsidRDefault="003E0D6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3E0D65" w:rsidRDefault="003E0D6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3E0D65" w:rsidRPr="000F347D" w:rsidRDefault="003E0D6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3E0D65" w:rsidRDefault="003E0D6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3E0D65" w:rsidRDefault="003E0D6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3E0D65" w:rsidRDefault="003E0D6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E0D65" w:rsidRPr="003E088B" w:rsidRDefault="003E0D65" w:rsidP="0027310A">
      <w:pPr>
        <w:spacing w:after="0" w:line="240" w:lineRule="auto"/>
        <w:ind w:hanging="540"/>
        <w:jc w:val="center"/>
        <w:rPr>
          <w:rFonts w:ascii="Times New Roman" w:hAnsi="Times New Roman"/>
          <w:sz w:val="24"/>
          <w:szCs w:val="24"/>
        </w:rPr>
      </w:pPr>
      <w:r w:rsidRPr="00BD3961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6pt;height:348pt">
            <v:imagedata r:id="rId6" o:title="" croptop="12860f" cropbottom="8401f" cropleft="16688f" cropright="1242f"/>
          </v:shape>
        </w:pict>
      </w:r>
    </w:p>
    <w:p w:rsidR="003E0D65" w:rsidRPr="004649A2" w:rsidRDefault="003E0D65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3E0D65" w:rsidRPr="004649A2" w:rsidSect="00BF4A37">
      <w:headerReference w:type="default" r:id="rId7"/>
      <w:pgSz w:w="11906" w:h="16838"/>
      <w:pgMar w:top="1134" w:right="707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0D65" w:rsidRDefault="003E0D65" w:rsidP="00922DE3">
      <w:pPr>
        <w:spacing w:after="0" w:line="240" w:lineRule="auto"/>
      </w:pPr>
      <w:r>
        <w:separator/>
      </w:r>
    </w:p>
  </w:endnote>
  <w:endnote w:type="continuationSeparator" w:id="0">
    <w:p w:rsidR="003E0D65" w:rsidRDefault="003E0D65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0D65" w:rsidRDefault="003E0D65" w:rsidP="00922DE3">
      <w:pPr>
        <w:spacing w:after="0" w:line="240" w:lineRule="auto"/>
      </w:pPr>
      <w:r>
        <w:separator/>
      </w:r>
    </w:p>
  </w:footnote>
  <w:footnote w:type="continuationSeparator" w:id="0">
    <w:p w:rsidR="003E0D65" w:rsidRDefault="003E0D65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0D65" w:rsidRPr="00895A8A" w:rsidRDefault="003E0D65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3E0D65" w:rsidRPr="00895A8A" w:rsidRDefault="003E0D65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3E0D65" w:rsidRPr="00895A8A" w:rsidRDefault="003E0D65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3E0D65" w:rsidRDefault="003E0D65" w:rsidP="00BF4A37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3E0D65" w:rsidRDefault="003E0D65" w:rsidP="00BF4A37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3F82"/>
    <w:rsid w:val="000E046C"/>
    <w:rsid w:val="000E4F97"/>
    <w:rsid w:val="000F347D"/>
    <w:rsid w:val="001517A9"/>
    <w:rsid w:val="00270591"/>
    <w:rsid w:val="0027310A"/>
    <w:rsid w:val="002864F2"/>
    <w:rsid w:val="00295DC0"/>
    <w:rsid w:val="002C6280"/>
    <w:rsid w:val="003D6E9E"/>
    <w:rsid w:val="003E088B"/>
    <w:rsid w:val="003E0D65"/>
    <w:rsid w:val="004069D3"/>
    <w:rsid w:val="00427436"/>
    <w:rsid w:val="004649A2"/>
    <w:rsid w:val="00473572"/>
    <w:rsid w:val="004C0852"/>
    <w:rsid w:val="004F0A45"/>
    <w:rsid w:val="0053711B"/>
    <w:rsid w:val="0054585E"/>
    <w:rsid w:val="00546F66"/>
    <w:rsid w:val="005E6E0D"/>
    <w:rsid w:val="005F2FCA"/>
    <w:rsid w:val="00632048"/>
    <w:rsid w:val="00645536"/>
    <w:rsid w:val="006B4D5B"/>
    <w:rsid w:val="00723CDE"/>
    <w:rsid w:val="007D0265"/>
    <w:rsid w:val="007D2B2E"/>
    <w:rsid w:val="00895A8A"/>
    <w:rsid w:val="008B1332"/>
    <w:rsid w:val="00922DE3"/>
    <w:rsid w:val="009C5782"/>
    <w:rsid w:val="009E6E79"/>
    <w:rsid w:val="00A05D75"/>
    <w:rsid w:val="00A772B1"/>
    <w:rsid w:val="00B1425F"/>
    <w:rsid w:val="00B35755"/>
    <w:rsid w:val="00BD3961"/>
    <w:rsid w:val="00BF4A37"/>
    <w:rsid w:val="00C252A3"/>
    <w:rsid w:val="00C77A38"/>
    <w:rsid w:val="00C87579"/>
    <w:rsid w:val="00D23DC8"/>
    <w:rsid w:val="00D37BFD"/>
    <w:rsid w:val="00D8641B"/>
    <w:rsid w:val="00E25706"/>
    <w:rsid w:val="00EC4C93"/>
    <w:rsid w:val="00EC59E3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1154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4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22</TotalTime>
  <Pages>1</Pages>
  <Words>71</Words>
  <Characters>407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Схема границ прилегающих территорий, </dc:title>
  <dc:subject/>
  <dc:creator>Анисимова Мария Николаевна</dc:creator>
  <cp:keywords/>
  <dc:description/>
  <cp:lastModifiedBy>UPREC1</cp:lastModifiedBy>
  <cp:revision>7</cp:revision>
  <cp:lastPrinted>2017-06-16T16:04:00Z</cp:lastPrinted>
  <dcterms:created xsi:type="dcterms:W3CDTF">2018-01-19T07:35:00Z</dcterms:created>
  <dcterms:modified xsi:type="dcterms:W3CDTF">2018-12-06T06:35:00Z</dcterms:modified>
</cp:coreProperties>
</file>