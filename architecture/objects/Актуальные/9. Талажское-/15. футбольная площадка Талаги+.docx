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5AE3" w:rsidRDefault="006F5AE3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6F5AE3" w:rsidRPr="00473572" w:rsidRDefault="006F5AE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6F5AE3" w:rsidRPr="00473572" w:rsidRDefault="006F5AE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6F5AE3" w:rsidRPr="00473572" w:rsidRDefault="006F5AE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6F5AE3" w:rsidRDefault="006F5AE3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6F5AE3" w:rsidRPr="005F2FCA" w:rsidRDefault="006F5AE3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5F2FCA"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Талажское</w:t>
      </w:r>
      <w:r w:rsidRPr="005F2FCA">
        <w:rPr>
          <w:rFonts w:ascii="Times New Roman" w:hAnsi="Times New Roman"/>
          <w:b/>
        </w:rPr>
        <w:t>»</w:t>
      </w:r>
    </w:p>
    <w:p w:rsidR="006F5AE3" w:rsidRDefault="006F5AE3" w:rsidP="0075258A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футбольная площадка</w:t>
      </w:r>
    </w:p>
    <w:p w:rsidR="006F5AE3" w:rsidRDefault="006F5AE3" w:rsidP="00B6724E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B6724E">
        <w:rPr>
          <w:rFonts w:ascii="Times New Roman" w:hAnsi="Times New Roman"/>
        </w:rPr>
        <w:t xml:space="preserve">Архангельская обл., Приморский район, пос. </w:t>
      </w:r>
      <w:r>
        <w:rPr>
          <w:rFonts w:ascii="Times New Roman" w:hAnsi="Times New Roman"/>
        </w:rPr>
        <w:t>Талаги</w:t>
      </w:r>
      <w:r w:rsidRPr="00B6724E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(восточнее дома № 27)</w:t>
      </w:r>
    </w:p>
    <w:p w:rsidR="006F5AE3" w:rsidRDefault="006F5AE3" w:rsidP="00B6724E">
      <w:pPr>
        <w:spacing w:after="0" w:line="240" w:lineRule="auto"/>
        <w:jc w:val="both"/>
        <w:rPr>
          <w:rFonts w:ascii="Times New Roman" w:hAnsi="Times New Roman"/>
        </w:rPr>
      </w:pPr>
    </w:p>
    <w:p w:rsidR="006F5AE3" w:rsidRPr="00473572" w:rsidRDefault="006F5AE3" w:rsidP="00B6724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6F5AE3" w:rsidRDefault="006F5A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6F5AE3" w:rsidRDefault="006F5A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6F5AE3" w:rsidRDefault="006F5A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6F5AE3" w:rsidRPr="000F347D" w:rsidRDefault="006F5A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6F5AE3" w:rsidRDefault="006F5A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6F5AE3" w:rsidRDefault="006F5A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6F5AE3" w:rsidRDefault="006F5A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F5AE3" w:rsidRPr="00B30D67" w:rsidRDefault="006F5AE3" w:rsidP="0004013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bookmarkStart w:id="0" w:name="_GoBack"/>
      <w:bookmarkEnd w:id="0"/>
      <w:r w:rsidRPr="00B30D67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.6pt;height:405.6pt">
            <v:imagedata r:id="rId6" o:title="" croptop="11810f" cropbottom="8759f" cropleft="12039f" cropright="12489f"/>
          </v:shape>
        </w:pict>
      </w:r>
    </w:p>
    <w:p w:rsidR="006F5AE3" w:rsidRPr="003E088B" w:rsidRDefault="006F5AE3" w:rsidP="0004013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6F5AE3" w:rsidRPr="004649A2" w:rsidRDefault="006F5AE3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6F5AE3" w:rsidRPr="004649A2" w:rsidSect="008D5085">
      <w:headerReference w:type="default" r:id="rId7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F5AE3" w:rsidRDefault="006F5AE3" w:rsidP="00922DE3">
      <w:pPr>
        <w:spacing w:after="0" w:line="240" w:lineRule="auto"/>
      </w:pPr>
      <w:r>
        <w:separator/>
      </w:r>
    </w:p>
  </w:endnote>
  <w:endnote w:type="continuationSeparator" w:id="0">
    <w:p w:rsidR="006F5AE3" w:rsidRDefault="006F5AE3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F5AE3" w:rsidRDefault="006F5AE3" w:rsidP="00922DE3">
      <w:pPr>
        <w:spacing w:after="0" w:line="240" w:lineRule="auto"/>
      </w:pPr>
      <w:r>
        <w:separator/>
      </w:r>
    </w:p>
  </w:footnote>
  <w:footnote w:type="continuationSeparator" w:id="0">
    <w:p w:rsidR="006F5AE3" w:rsidRDefault="006F5AE3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5AE3" w:rsidRPr="00895A8A" w:rsidRDefault="006F5AE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6F5AE3" w:rsidRPr="00895A8A" w:rsidRDefault="006F5AE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6F5AE3" w:rsidRPr="00895A8A" w:rsidRDefault="006F5AE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6F5AE3" w:rsidRDefault="006F5AE3" w:rsidP="008D5085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6F5AE3" w:rsidRDefault="006F5AE3" w:rsidP="008D5085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4FA5"/>
    <w:rsid w:val="00040136"/>
    <w:rsid w:val="00066154"/>
    <w:rsid w:val="000F347D"/>
    <w:rsid w:val="002555B0"/>
    <w:rsid w:val="0029591E"/>
    <w:rsid w:val="00295DC0"/>
    <w:rsid w:val="002A4282"/>
    <w:rsid w:val="002C6280"/>
    <w:rsid w:val="003820AD"/>
    <w:rsid w:val="003E088B"/>
    <w:rsid w:val="00414B39"/>
    <w:rsid w:val="00421BAE"/>
    <w:rsid w:val="004649A2"/>
    <w:rsid w:val="00473572"/>
    <w:rsid w:val="00482688"/>
    <w:rsid w:val="004B2D77"/>
    <w:rsid w:val="004C09CB"/>
    <w:rsid w:val="005F2FCA"/>
    <w:rsid w:val="005F5FC7"/>
    <w:rsid w:val="006C61AA"/>
    <w:rsid w:val="006F5AE3"/>
    <w:rsid w:val="00723CDE"/>
    <w:rsid w:val="0075258A"/>
    <w:rsid w:val="007757D2"/>
    <w:rsid w:val="00785243"/>
    <w:rsid w:val="007D0265"/>
    <w:rsid w:val="007D2B2E"/>
    <w:rsid w:val="007F44F1"/>
    <w:rsid w:val="00811229"/>
    <w:rsid w:val="00815224"/>
    <w:rsid w:val="00895A8A"/>
    <w:rsid w:val="008D5085"/>
    <w:rsid w:val="008F290A"/>
    <w:rsid w:val="008F6F3E"/>
    <w:rsid w:val="00922DE3"/>
    <w:rsid w:val="00951E32"/>
    <w:rsid w:val="009C5782"/>
    <w:rsid w:val="009F590E"/>
    <w:rsid w:val="00A772B1"/>
    <w:rsid w:val="00AB1235"/>
    <w:rsid w:val="00B1425F"/>
    <w:rsid w:val="00B30D67"/>
    <w:rsid w:val="00B6724E"/>
    <w:rsid w:val="00BC39F1"/>
    <w:rsid w:val="00C51977"/>
    <w:rsid w:val="00C87579"/>
    <w:rsid w:val="00CD2E34"/>
    <w:rsid w:val="00D62145"/>
    <w:rsid w:val="00D8641B"/>
    <w:rsid w:val="00D979A1"/>
    <w:rsid w:val="00DB5641"/>
    <w:rsid w:val="00E51125"/>
    <w:rsid w:val="00E93B54"/>
    <w:rsid w:val="00EC3F9D"/>
    <w:rsid w:val="00EE7E44"/>
    <w:rsid w:val="00F95691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290A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4457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16</TotalTime>
  <Pages>1</Pages>
  <Words>66</Words>
  <Characters>381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21</cp:revision>
  <cp:lastPrinted>2017-06-16T16:04:00Z</cp:lastPrinted>
  <dcterms:created xsi:type="dcterms:W3CDTF">2018-01-09T13:11:00Z</dcterms:created>
  <dcterms:modified xsi:type="dcterms:W3CDTF">2018-12-06T05:52:00Z</dcterms:modified>
</cp:coreProperties>
</file>