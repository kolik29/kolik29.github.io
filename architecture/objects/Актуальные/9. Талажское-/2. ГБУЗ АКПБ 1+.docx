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1D9" w:rsidRDefault="001841D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841D9" w:rsidRPr="00473572" w:rsidRDefault="001841D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1841D9" w:rsidRPr="00473572" w:rsidRDefault="001841D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1841D9" w:rsidRPr="00473572" w:rsidRDefault="001841D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841D9" w:rsidRDefault="001841D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841D9" w:rsidRDefault="001841D9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 w:rsidRPr="00B35755"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1841D9" w:rsidRDefault="001841D9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Объект: </w:t>
      </w:r>
      <w:r>
        <w:rPr>
          <w:rFonts w:ascii="Times New Roman" w:hAnsi="Times New Roman"/>
        </w:rPr>
        <w:t xml:space="preserve">ГБУЗ АО «Архангельская клиническая психиатрическая больница-1» </w:t>
      </w:r>
    </w:p>
    <w:p w:rsidR="001841D9" w:rsidRDefault="001841D9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пос. Талаги, д.5 </w:t>
      </w:r>
    </w:p>
    <w:p w:rsidR="001841D9" w:rsidRDefault="001841D9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1841D9" w:rsidRPr="00473572" w:rsidRDefault="001841D9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1841D9" w:rsidRDefault="001841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1841D9" w:rsidRDefault="001841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1841D9" w:rsidRDefault="001841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841D9" w:rsidRPr="000F347D" w:rsidRDefault="001841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1841D9" w:rsidRDefault="001841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1841D9" w:rsidRDefault="001841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1841D9" w:rsidRDefault="001841D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841D9" w:rsidRPr="00E8668D" w:rsidRDefault="001841D9" w:rsidP="001866A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8668D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5in">
            <v:imagedata r:id="rId6" o:title="" croptop="13116f" cropbottom="9105f" cropleft="8479f" cropright="14217f"/>
          </v:shape>
        </w:pict>
      </w:r>
    </w:p>
    <w:p w:rsidR="001841D9" w:rsidRPr="003E088B" w:rsidRDefault="001841D9" w:rsidP="001866A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1841D9" w:rsidRPr="004649A2" w:rsidRDefault="001841D9" w:rsidP="004649A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sectPr w:rsidR="001841D9" w:rsidRPr="004649A2" w:rsidSect="00400720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41D9" w:rsidRDefault="001841D9" w:rsidP="00922DE3">
      <w:pPr>
        <w:spacing w:after="0" w:line="240" w:lineRule="auto"/>
      </w:pPr>
      <w:r>
        <w:separator/>
      </w:r>
    </w:p>
  </w:endnote>
  <w:endnote w:type="continuationSeparator" w:id="0">
    <w:p w:rsidR="001841D9" w:rsidRDefault="001841D9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41D9" w:rsidRDefault="001841D9" w:rsidP="00922DE3">
      <w:pPr>
        <w:spacing w:after="0" w:line="240" w:lineRule="auto"/>
      </w:pPr>
      <w:r>
        <w:separator/>
      </w:r>
    </w:p>
  </w:footnote>
  <w:footnote w:type="continuationSeparator" w:id="0">
    <w:p w:rsidR="001841D9" w:rsidRDefault="001841D9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41D9" w:rsidRPr="00895A8A" w:rsidRDefault="001841D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1841D9" w:rsidRPr="00895A8A" w:rsidRDefault="001841D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1841D9" w:rsidRPr="00895A8A" w:rsidRDefault="001841D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1841D9" w:rsidRDefault="001841D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1841D9" w:rsidRDefault="001841D9" w:rsidP="00922DE3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E046C"/>
    <w:rsid w:val="000F347D"/>
    <w:rsid w:val="001841D9"/>
    <w:rsid w:val="001866A2"/>
    <w:rsid w:val="00256628"/>
    <w:rsid w:val="00270591"/>
    <w:rsid w:val="00295DC0"/>
    <w:rsid w:val="002C6280"/>
    <w:rsid w:val="003D6E9E"/>
    <w:rsid w:val="003E088B"/>
    <w:rsid w:val="00400720"/>
    <w:rsid w:val="004467A3"/>
    <w:rsid w:val="004649A2"/>
    <w:rsid w:val="00473572"/>
    <w:rsid w:val="004771FA"/>
    <w:rsid w:val="0054585E"/>
    <w:rsid w:val="00571487"/>
    <w:rsid w:val="00591F50"/>
    <w:rsid w:val="005D0701"/>
    <w:rsid w:val="005E6E0D"/>
    <w:rsid w:val="005F2FCA"/>
    <w:rsid w:val="00645536"/>
    <w:rsid w:val="006B2F5B"/>
    <w:rsid w:val="006B4D5B"/>
    <w:rsid w:val="00723CDE"/>
    <w:rsid w:val="007D0265"/>
    <w:rsid w:val="007D2B2E"/>
    <w:rsid w:val="00895A8A"/>
    <w:rsid w:val="008F6F3E"/>
    <w:rsid w:val="00922DE3"/>
    <w:rsid w:val="00930098"/>
    <w:rsid w:val="009C5782"/>
    <w:rsid w:val="009E6E79"/>
    <w:rsid w:val="00A772B1"/>
    <w:rsid w:val="00AC5A7D"/>
    <w:rsid w:val="00AD3B76"/>
    <w:rsid w:val="00B1425F"/>
    <w:rsid w:val="00B35755"/>
    <w:rsid w:val="00BC2FF2"/>
    <w:rsid w:val="00BD3295"/>
    <w:rsid w:val="00C252A3"/>
    <w:rsid w:val="00C87579"/>
    <w:rsid w:val="00D25D86"/>
    <w:rsid w:val="00D8641B"/>
    <w:rsid w:val="00E25706"/>
    <w:rsid w:val="00E66D10"/>
    <w:rsid w:val="00E8668D"/>
    <w:rsid w:val="00EC59E3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559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9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19</TotalTime>
  <Pages>1</Pages>
  <Words>70</Words>
  <Characters>403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14</cp:revision>
  <cp:lastPrinted>2018-10-08T10:18:00Z</cp:lastPrinted>
  <dcterms:created xsi:type="dcterms:W3CDTF">2018-01-09T13:11:00Z</dcterms:created>
  <dcterms:modified xsi:type="dcterms:W3CDTF">2018-12-06T06:12:00Z</dcterms:modified>
</cp:coreProperties>
</file>