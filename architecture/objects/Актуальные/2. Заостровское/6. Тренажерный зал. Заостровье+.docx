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7C4" w:rsidRDefault="00A567C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567C4" w:rsidRPr="00473572" w:rsidRDefault="00A567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567C4" w:rsidRPr="00473572" w:rsidRDefault="00A567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A567C4" w:rsidRPr="00473572" w:rsidRDefault="00A567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567C4" w:rsidRDefault="00A567C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567C4" w:rsidRPr="005F2FCA" w:rsidRDefault="00A567C4" w:rsidP="004649A2">
      <w:pPr>
        <w:spacing w:after="0" w:line="240" w:lineRule="auto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«Заостровское»</w:t>
      </w:r>
    </w:p>
    <w:p w:rsidR="00A567C4" w:rsidRDefault="00A567C4" w:rsidP="00691F6B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Тренажерный зал</w:t>
      </w:r>
    </w:p>
    <w:p w:rsidR="00A567C4" w:rsidRDefault="00A567C4" w:rsidP="00C52FCA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C52FCA">
        <w:rPr>
          <w:rFonts w:ascii="Times New Roman" w:hAnsi="Times New Roman"/>
        </w:rPr>
        <w:t>Архангельская обл., Приморский район, дер. Большое Анисимово,</w:t>
      </w:r>
    </w:p>
    <w:p w:rsidR="00A567C4" w:rsidRDefault="00A567C4" w:rsidP="00C52FCA">
      <w:pPr>
        <w:spacing w:after="0" w:line="240" w:lineRule="auto"/>
        <w:jc w:val="both"/>
        <w:rPr>
          <w:rFonts w:ascii="Times New Roman" w:hAnsi="Times New Roman"/>
        </w:rPr>
      </w:pPr>
      <w:r w:rsidRPr="00C52FCA">
        <w:rPr>
          <w:rFonts w:ascii="Times New Roman" w:hAnsi="Times New Roman"/>
        </w:rPr>
        <w:t xml:space="preserve"> ул. 60 лет Октября, д.18 </w:t>
      </w:r>
      <w:r>
        <w:rPr>
          <w:rFonts w:ascii="Times New Roman" w:hAnsi="Times New Roman"/>
        </w:rPr>
        <w:t xml:space="preserve"> </w:t>
      </w:r>
      <w:r w:rsidRPr="00C52FCA">
        <w:rPr>
          <w:rFonts w:ascii="Times New Roman" w:hAnsi="Times New Roman"/>
        </w:rPr>
        <w:t>(</w:t>
      </w:r>
      <w:r>
        <w:rPr>
          <w:rFonts w:ascii="Times New Roman" w:hAnsi="Times New Roman"/>
        </w:rPr>
        <w:t>в здании д</w:t>
      </w:r>
      <w:r w:rsidRPr="00C52FCA">
        <w:rPr>
          <w:rFonts w:ascii="Times New Roman" w:hAnsi="Times New Roman"/>
        </w:rPr>
        <w:t>ом</w:t>
      </w:r>
      <w:r>
        <w:rPr>
          <w:rFonts w:ascii="Times New Roman" w:hAnsi="Times New Roman"/>
        </w:rPr>
        <w:t>а</w:t>
      </w:r>
      <w:r w:rsidRPr="00C52FCA">
        <w:rPr>
          <w:rFonts w:ascii="Times New Roman" w:hAnsi="Times New Roman"/>
        </w:rPr>
        <w:t xml:space="preserve"> культуры)</w:t>
      </w:r>
      <w:r>
        <w:rPr>
          <w:rFonts w:ascii="Times New Roman" w:hAnsi="Times New Roman"/>
        </w:rPr>
        <w:t xml:space="preserve"> </w:t>
      </w:r>
    </w:p>
    <w:p w:rsidR="00A567C4" w:rsidRPr="00473572" w:rsidRDefault="00A567C4" w:rsidP="00C52FC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567C4" w:rsidRDefault="00A567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A567C4" w:rsidRDefault="00A567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567C4" w:rsidRDefault="00A567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567C4" w:rsidRPr="000F347D" w:rsidRDefault="00A567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567C4" w:rsidRDefault="00A567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A567C4" w:rsidRDefault="00A567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A567C4" w:rsidRDefault="00A567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567C4" w:rsidRPr="00172325" w:rsidRDefault="00A567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7B7943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378pt">
            <v:imagedata r:id="rId6" o:title="" croptop="14665f" cropbottom="11524f" cropleft="20118f" cropright="6274f"/>
          </v:shape>
        </w:pict>
      </w:r>
    </w:p>
    <w:sectPr w:rsidR="00A567C4" w:rsidRPr="00172325" w:rsidSect="0068573C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67C4" w:rsidRDefault="00A567C4" w:rsidP="00922DE3">
      <w:pPr>
        <w:spacing w:after="0" w:line="240" w:lineRule="auto"/>
      </w:pPr>
      <w:r>
        <w:separator/>
      </w:r>
    </w:p>
  </w:endnote>
  <w:endnote w:type="continuationSeparator" w:id="0">
    <w:p w:rsidR="00A567C4" w:rsidRDefault="00A567C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67C4" w:rsidRDefault="00A567C4" w:rsidP="00922DE3">
      <w:pPr>
        <w:spacing w:after="0" w:line="240" w:lineRule="auto"/>
      </w:pPr>
      <w:r>
        <w:separator/>
      </w:r>
    </w:p>
  </w:footnote>
  <w:footnote w:type="continuationSeparator" w:id="0">
    <w:p w:rsidR="00A567C4" w:rsidRDefault="00A567C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7C4" w:rsidRPr="00895A8A" w:rsidRDefault="00A567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567C4" w:rsidRPr="00895A8A" w:rsidRDefault="00A567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567C4" w:rsidRPr="00895A8A" w:rsidRDefault="00A567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567C4" w:rsidRDefault="00A567C4" w:rsidP="0068573C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D66CD"/>
    <w:rsid w:val="000F347D"/>
    <w:rsid w:val="00172325"/>
    <w:rsid w:val="0029055A"/>
    <w:rsid w:val="00295DC0"/>
    <w:rsid w:val="002C1E9D"/>
    <w:rsid w:val="002C6280"/>
    <w:rsid w:val="002D1817"/>
    <w:rsid w:val="00365E9A"/>
    <w:rsid w:val="0037147A"/>
    <w:rsid w:val="003E088B"/>
    <w:rsid w:val="00402950"/>
    <w:rsid w:val="004649A2"/>
    <w:rsid w:val="00473572"/>
    <w:rsid w:val="004C24C1"/>
    <w:rsid w:val="00546509"/>
    <w:rsid w:val="00565D3A"/>
    <w:rsid w:val="005F2FCA"/>
    <w:rsid w:val="0068573C"/>
    <w:rsid w:val="00691F6B"/>
    <w:rsid w:val="00723CDE"/>
    <w:rsid w:val="00751BE6"/>
    <w:rsid w:val="007B7943"/>
    <w:rsid w:val="007D0265"/>
    <w:rsid w:val="00880DCD"/>
    <w:rsid w:val="00895A8A"/>
    <w:rsid w:val="00922DE3"/>
    <w:rsid w:val="00946FFA"/>
    <w:rsid w:val="00967942"/>
    <w:rsid w:val="00A01114"/>
    <w:rsid w:val="00A567C4"/>
    <w:rsid w:val="00AC7C79"/>
    <w:rsid w:val="00AE3013"/>
    <w:rsid w:val="00B1425F"/>
    <w:rsid w:val="00C04E32"/>
    <w:rsid w:val="00C52FCA"/>
    <w:rsid w:val="00CD2D4D"/>
    <w:rsid w:val="00CE31DD"/>
    <w:rsid w:val="00D8641B"/>
    <w:rsid w:val="00E16D66"/>
    <w:rsid w:val="00E2028B"/>
    <w:rsid w:val="00E91BEC"/>
    <w:rsid w:val="00EE2882"/>
    <w:rsid w:val="00F75843"/>
    <w:rsid w:val="00F850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E9D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29055A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72325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</TotalTime>
  <Pages>1</Pages>
  <Words>72</Words>
  <Characters>413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15</cp:revision>
  <cp:lastPrinted>2017-06-16T16:04:00Z</cp:lastPrinted>
  <dcterms:created xsi:type="dcterms:W3CDTF">2018-01-09T13:11:00Z</dcterms:created>
  <dcterms:modified xsi:type="dcterms:W3CDTF">2018-12-06T11:21:00Z</dcterms:modified>
</cp:coreProperties>
</file>