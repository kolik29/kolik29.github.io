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2B1D" w:rsidRDefault="00432B1D" w:rsidP="00922DE3">
      <w:pPr>
        <w:spacing w:after="0" w:line="240" w:lineRule="auto"/>
        <w:jc w:val="center"/>
        <w:rPr>
          <w:rFonts w:ascii="Times New Roman" w:hAnsi="Times New Roman"/>
          <w:b/>
        </w:rPr>
      </w:pPr>
      <w:bookmarkStart w:id="0" w:name="_GoBack"/>
      <w:bookmarkEnd w:id="0"/>
    </w:p>
    <w:p w:rsidR="00432B1D" w:rsidRPr="00473572" w:rsidRDefault="00432B1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432B1D" w:rsidRPr="00473572" w:rsidRDefault="00432B1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432B1D" w:rsidRPr="00473572" w:rsidRDefault="00432B1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432B1D" w:rsidRDefault="00432B1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32B1D" w:rsidRPr="005F2FCA" w:rsidRDefault="00432B1D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«Заостровское»</w:t>
      </w:r>
    </w:p>
    <w:p w:rsidR="00432B1D" w:rsidRDefault="00432B1D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 w:rsidRPr="00402950">
        <w:rPr>
          <w:rFonts w:ascii="Times New Roman" w:hAnsi="Times New Roman"/>
        </w:rPr>
        <w:t>Филиал ГБУЗ «Приморская ЦРБ»</w:t>
      </w:r>
    </w:p>
    <w:p w:rsidR="00432B1D" w:rsidRDefault="00432B1D" w:rsidP="004649A2">
      <w:pPr>
        <w:spacing w:after="0" w:line="240" w:lineRule="auto"/>
        <w:jc w:val="both"/>
        <w:rPr>
          <w:rFonts w:ascii="Times New Roman" w:hAnsi="Times New Roman"/>
        </w:rPr>
      </w:pPr>
      <w:r w:rsidRPr="00402950">
        <w:rPr>
          <w:rFonts w:ascii="Times New Roman" w:hAnsi="Times New Roman"/>
        </w:rPr>
        <w:t xml:space="preserve"> «Заостровская участковая больница»</w:t>
      </w:r>
    </w:p>
    <w:p w:rsidR="00432B1D" w:rsidRDefault="00432B1D" w:rsidP="00402950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402950">
        <w:rPr>
          <w:rFonts w:ascii="Times New Roman" w:hAnsi="Times New Roman"/>
        </w:rPr>
        <w:t>Архангельская обл., Приморский район,</w:t>
      </w:r>
    </w:p>
    <w:p w:rsidR="00432B1D" w:rsidRDefault="00432B1D" w:rsidP="00402950">
      <w:pPr>
        <w:spacing w:after="0" w:line="240" w:lineRule="auto"/>
        <w:jc w:val="both"/>
        <w:rPr>
          <w:rFonts w:ascii="Times New Roman" w:hAnsi="Times New Roman"/>
        </w:rPr>
      </w:pPr>
      <w:r w:rsidRPr="00402950">
        <w:rPr>
          <w:rFonts w:ascii="Times New Roman" w:hAnsi="Times New Roman"/>
        </w:rPr>
        <w:t xml:space="preserve"> дер. Большое Анисимово, ул. 60 лет Октября, д.11</w:t>
      </w:r>
      <w:r>
        <w:rPr>
          <w:rFonts w:ascii="Times New Roman" w:hAnsi="Times New Roman"/>
        </w:rPr>
        <w:t xml:space="preserve"> </w:t>
      </w:r>
    </w:p>
    <w:p w:rsidR="00432B1D" w:rsidRDefault="00432B1D" w:rsidP="0040295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02950">
        <w:rPr>
          <w:rFonts w:ascii="Times New Roman" w:hAnsi="Times New Roman"/>
        </w:rPr>
        <w:t>(наличие обособленной территории)</w:t>
      </w:r>
    </w:p>
    <w:p w:rsidR="00432B1D" w:rsidRPr="00473572" w:rsidRDefault="00432B1D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432B1D" w:rsidRDefault="00432B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432B1D" w:rsidRDefault="00432B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432B1D" w:rsidRDefault="00432B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432B1D" w:rsidRPr="000F347D" w:rsidRDefault="00432B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432B1D" w:rsidRDefault="00432B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432B1D" w:rsidRDefault="00432B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432B1D" w:rsidRPr="003E088B" w:rsidRDefault="00432B1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32B1D" w:rsidRPr="00275946" w:rsidRDefault="00432B1D" w:rsidP="004649A2">
      <w:pPr>
        <w:spacing w:after="0" w:line="240" w:lineRule="auto"/>
        <w:jc w:val="both"/>
        <w:rPr>
          <w:rFonts w:ascii="Times New Roman" w:hAnsi="Times New Roman"/>
        </w:rPr>
      </w:pPr>
      <w:r w:rsidRPr="00275946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345pt">
            <v:imagedata r:id="rId6" o:title="" croptop="17050f" cropbottom="10722f" cropleft="18848f" cropright="5007f"/>
          </v:shape>
        </w:pict>
      </w:r>
    </w:p>
    <w:p w:rsidR="00432B1D" w:rsidRPr="004649A2" w:rsidRDefault="00432B1D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432B1D" w:rsidRPr="004649A2" w:rsidSect="00AC4E28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2B1D" w:rsidRDefault="00432B1D" w:rsidP="00922DE3">
      <w:pPr>
        <w:spacing w:after="0" w:line="240" w:lineRule="auto"/>
      </w:pPr>
      <w:r>
        <w:separator/>
      </w:r>
    </w:p>
  </w:endnote>
  <w:endnote w:type="continuationSeparator" w:id="0">
    <w:p w:rsidR="00432B1D" w:rsidRDefault="00432B1D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2B1D" w:rsidRDefault="00432B1D" w:rsidP="00922DE3">
      <w:pPr>
        <w:spacing w:after="0" w:line="240" w:lineRule="auto"/>
      </w:pPr>
      <w:r>
        <w:separator/>
      </w:r>
    </w:p>
  </w:footnote>
  <w:footnote w:type="continuationSeparator" w:id="0">
    <w:p w:rsidR="00432B1D" w:rsidRDefault="00432B1D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2B1D" w:rsidRPr="00895A8A" w:rsidRDefault="00432B1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432B1D" w:rsidRPr="00895A8A" w:rsidRDefault="00432B1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432B1D" w:rsidRPr="00895A8A" w:rsidRDefault="00432B1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432B1D" w:rsidRDefault="00432B1D" w:rsidP="00922DE3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A3518"/>
    <w:rsid w:val="000F347D"/>
    <w:rsid w:val="000F6F5B"/>
    <w:rsid w:val="00275946"/>
    <w:rsid w:val="00275C4D"/>
    <w:rsid w:val="00295DC0"/>
    <w:rsid w:val="002C6280"/>
    <w:rsid w:val="003171FD"/>
    <w:rsid w:val="00353625"/>
    <w:rsid w:val="0037147A"/>
    <w:rsid w:val="00371AC1"/>
    <w:rsid w:val="003C0BC7"/>
    <w:rsid w:val="003D516D"/>
    <w:rsid w:val="003E088B"/>
    <w:rsid w:val="00402950"/>
    <w:rsid w:val="00432B1D"/>
    <w:rsid w:val="004649A2"/>
    <w:rsid w:val="00473572"/>
    <w:rsid w:val="00546509"/>
    <w:rsid w:val="005E359C"/>
    <w:rsid w:val="005F2FCA"/>
    <w:rsid w:val="00685715"/>
    <w:rsid w:val="006D4EAC"/>
    <w:rsid w:val="00723CDE"/>
    <w:rsid w:val="007456B0"/>
    <w:rsid w:val="007D0265"/>
    <w:rsid w:val="0085636E"/>
    <w:rsid w:val="00895A8A"/>
    <w:rsid w:val="00922DE3"/>
    <w:rsid w:val="009251C7"/>
    <w:rsid w:val="009651C1"/>
    <w:rsid w:val="00972226"/>
    <w:rsid w:val="009C5A65"/>
    <w:rsid w:val="00AC4E28"/>
    <w:rsid w:val="00B1425F"/>
    <w:rsid w:val="00D8641B"/>
    <w:rsid w:val="00DB309F"/>
    <w:rsid w:val="00E2028B"/>
    <w:rsid w:val="00E23AF0"/>
    <w:rsid w:val="00EF00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1C7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9C5A65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9651C1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76</TotalTime>
  <Pages>1</Pages>
  <Words>81</Words>
  <Characters>463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9</cp:revision>
  <cp:lastPrinted>2017-06-16T16:04:00Z</cp:lastPrinted>
  <dcterms:created xsi:type="dcterms:W3CDTF">2018-01-09T13:11:00Z</dcterms:created>
  <dcterms:modified xsi:type="dcterms:W3CDTF">2018-12-06T10:53:00Z</dcterms:modified>
</cp:coreProperties>
</file>