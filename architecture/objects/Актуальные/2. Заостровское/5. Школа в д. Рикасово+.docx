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DB7" w:rsidRDefault="00F76DB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76DB7" w:rsidRDefault="00F7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76DB7" w:rsidRPr="00473572" w:rsidRDefault="00F7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76DB7" w:rsidRPr="00473572" w:rsidRDefault="00F7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76DB7" w:rsidRPr="00473572" w:rsidRDefault="00F7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76DB7" w:rsidRDefault="00F76DB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76DB7" w:rsidRPr="005F2FCA" w:rsidRDefault="00F76DB7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F76DB7" w:rsidRDefault="00F76DB7" w:rsidP="00691F6B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691F6B">
        <w:rPr>
          <w:rFonts w:ascii="Times New Roman" w:hAnsi="Times New Roman"/>
        </w:rPr>
        <w:t xml:space="preserve">МБОУ «Заостровская СШ» </w:t>
      </w:r>
    </w:p>
    <w:p w:rsidR="00F76DB7" w:rsidRDefault="00F76DB7" w:rsidP="00880DCD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880DCD">
        <w:rPr>
          <w:rFonts w:ascii="Times New Roman" w:hAnsi="Times New Roman"/>
        </w:rPr>
        <w:t>Архангельская обл., Приморский район, д. Рикасово, д.26</w:t>
      </w:r>
      <w:r>
        <w:rPr>
          <w:rFonts w:ascii="Times New Roman" w:hAnsi="Times New Roman"/>
        </w:rPr>
        <w:t xml:space="preserve"> </w:t>
      </w:r>
    </w:p>
    <w:p w:rsidR="00F76DB7" w:rsidRDefault="00F76DB7" w:rsidP="00880DCD">
      <w:pPr>
        <w:spacing w:after="0" w:line="240" w:lineRule="auto"/>
        <w:jc w:val="both"/>
        <w:rPr>
          <w:rFonts w:ascii="Times New Roman" w:hAnsi="Times New Roman"/>
        </w:rPr>
      </w:pPr>
      <w:r w:rsidRPr="00880DCD">
        <w:rPr>
          <w:rFonts w:ascii="Times New Roman" w:hAnsi="Times New Roman"/>
        </w:rPr>
        <w:t>(наличие обособленной территории)</w:t>
      </w:r>
      <w:r>
        <w:rPr>
          <w:rFonts w:ascii="Times New Roman" w:hAnsi="Times New Roman"/>
        </w:rPr>
        <w:t xml:space="preserve"> </w:t>
      </w:r>
    </w:p>
    <w:p w:rsidR="00F76DB7" w:rsidRPr="00473572" w:rsidRDefault="00F76DB7" w:rsidP="00880DCD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  <w:r w:rsidRPr="000F347D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76DB7" w:rsidRPr="000F347D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F76DB7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76DB7" w:rsidRPr="003E088B" w:rsidRDefault="00F7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5C4A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4pt;height:385.8pt">
            <v:imagedata r:id="rId6" o:title="" croptop="16742f" cropbottom="8141f" cropleft="18278f" cropright="6902f"/>
          </v:shape>
        </w:pict>
      </w:r>
    </w:p>
    <w:p w:rsidR="00F76DB7" w:rsidRPr="004649A2" w:rsidRDefault="00F76DB7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F76DB7" w:rsidRPr="004649A2" w:rsidSect="008C11EE">
      <w:headerReference w:type="default" r:id="rId7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6DB7" w:rsidRDefault="00F76DB7" w:rsidP="00922DE3">
      <w:pPr>
        <w:spacing w:after="0" w:line="240" w:lineRule="auto"/>
      </w:pPr>
      <w:r>
        <w:separator/>
      </w:r>
    </w:p>
  </w:endnote>
  <w:endnote w:type="continuationSeparator" w:id="0">
    <w:p w:rsidR="00F76DB7" w:rsidRDefault="00F76DB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6DB7" w:rsidRDefault="00F76DB7" w:rsidP="00922DE3">
      <w:pPr>
        <w:spacing w:after="0" w:line="240" w:lineRule="auto"/>
      </w:pPr>
      <w:r>
        <w:separator/>
      </w:r>
    </w:p>
  </w:footnote>
  <w:footnote w:type="continuationSeparator" w:id="0">
    <w:p w:rsidR="00F76DB7" w:rsidRDefault="00F76DB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6DB7" w:rsidRPr="00895A8A" w:rsidRDefault="00F7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76DB7" w:rsidRPr="00895A8A" w:rsidRDefault="00F7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76DB7" w:rsidRPr="00895A8A" w:rsidRDefault="00F7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76DB7" w:rsidRDefault="00F76DB7" w:rsidP="00AE087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59F1"/>
    <w:rsid w:val="00070642"/>
    <w:rsid w:val="000B0FAE"/>
    <w:rsid w:val="000F347D"/>
    <w:rsid w:val="001449BE"/>
    <w:rsid w:val="00205C4A"/>
    <w:rsid w:val="00295DC0"/>
    <w:rsid w:val="002C6280"/>
    <w:rsid w:val="00332354"/>
    <w:rsid w:val="00365E9A"/>
    <w:rsid w:val="0039605F"/>
    <w:rsid w:val="003E088B"/>
    <w:rsid w:val="003F3DCF"/>
    <w:rsid w:val="00402950"/>
    <w:rsid w:val="004649A2"/>
    <w:rsid w:val="00473572"/>
    <w:rsid w:val="00546509"/>
    <w:rsid w:val="005F2FCA"/>
    <w:rsid w:val="00667962"/>
    <w:rsid w:val="00691F6B"/>
    <w:rsid w:val="006F31F3"/>
    <w:rsid w:val="00723CDE"/>
    <w:rsid w:val="007D0265"/>
    <w:rsid w:val="00880DCD"/>
    <w:rsid w:val="00895A8A"/>
    <w:rsid w:val="008C11EE"/>
    <w:rsid w:val="00922DE3"/>
    <w:rsid w:val="00946FFA"/>
    <w:rsid w:val="009B71D1"/>
    <w:rsid w:val="009C6476"/>
    <w:rsid w:val="009E281E"/>
    <w:rsid w:val="00AE0871"/>
    <w:rsid w:val="00B1425F"/>
    <w:rsid w:val="00C048A6"/>
    <w:rsid w:val="00C04E32"/>
    <w:rsid w:val="00C54F7C"/>
    <w:rsid w:val="00D8641B"/>
    <w:rsid w:val="00E14493"/>
    <w:rsid w:val="00E2028B"/>
    <w:rsid w:val="00F76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962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39605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</TotalTime>
  <Pages>1</Pages>
  <Words>68</Words>
  <Characters>389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14</cp:revision>
  <cp:lastPrinted>2017-06-16T16:04:00Z</cp:lastPrinted>
  <dcterms:created xsi:type="dcterms:W3CDTF">2018-01-09T13:11:00Z</dcterms:created>
  <dcterms:modified xsi:type="dcterms:W3CDTF">2018-12-06T11:16:00Z</dcterms:modified>
</cp:coreProperties>
</file>