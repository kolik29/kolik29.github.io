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638F" w:rsidRDefault="0027638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7638F" w:rsidRDefault="0027638F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7638F" w:rsidRPr="00473572" w:rsidRDefault="0027638F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7638F" w:rsidRPr="00473572" w:rsidRDefault="0027638F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7638F" w:rsidRPr="00473572" w:rsidRDefault="0027638F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7638F" w:rsidRDefault="0027638F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7638F" w:rsidRDefault="0027638F" w:rsidP="00094067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Уемское</w:t>
      </w:r>
      <w:r>
        <w:rPr>
          <w:rFonts w:ascii="Times New Roman" w:hAnsi="Times New Roman"/>
          <w:b/>
        </w:rPr>
        <w:t>»</w:t>
      </w:r>
    </w:p>
    <w:p w:rsidR="0027638F" w:rsidRDefault="0027638F" w:rsidP="0009406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Филиал «Детская школа искусств п. Уемский» </w:t>
      </w:r>
    </w:p>
    <w:p w:rsidR="0027638F" w:rsidRDefault="0027638F" w:rsidP="0009406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МБУ ДО «Приморская ДШИ»</w:t>
      </w:r>
    </w:p>
    <w:p w:rsidR="0027638F" w:rsidRDefault="0027638F" w:rsidP="0009406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пос. Уемский, ул. Заводская, д.10 </w:t>
      </w:r>
    </w:p>
    <w:p w:rsidR="0027638F" w:rsidRDefault="0027638F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7638F" w:rsidRPr="00473572" w:rsidRDefault="0027638F" w:rsidP="00C87FD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7638F" w:rsidRDefault="0027638F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" filled="f" strokecolor="red" strokeweight="2pt">
            <v:stroke dashstyle="dash"/>
          </v:oval>
        </w:pict>
      </w:r>
    </w:p>
    <w:p w:rsidR="0027638F" w:rsidRDefault="0027638F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7638F" w:rsidRDefault="0027638F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7638F" w:rsidRPr="000F347D" w:rsidRDefault="0027638F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7638F" w:rsidRDefault="0027638F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27638F" w:rsidRDefault="0027638F" w:rsidP="00A209B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27638F" w:rsidRDefault="0027638F" w:rsidP="00A209B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27638F" w:rsidRPr="004649A2" w:rsidRDefault="0027638F" w:rsidP="00A209BE">
      <w:pPr>
        <w:spacing w:after="0" w:line="240" w:lineRule="auto"/>
        <w:jc w:val="both"/>
        <w:rPr>
          <w:rFonts w:ascii="Times New Roman" w:hAnsi="Times New Roman"/>
        </w:rPr>
      </w:pPr>
      <w:r w:rsidRPr="008752ED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384.6pt">
            <v:imagedata r:id="rId6" o:title="" croptop="12817f" cropbottom="6477f" cropleft="9673f" cropright="14797f"/>
          </v:shape>
        </w:pict>
      </w:r>
    </w:p>
    <w:sectPr w:rsidR="0027638F" w:rsidRPr="004649A2" w:rsidSect="007B579A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638F" w:rsidRDefault="0027638F" w:rsidP="00922DE3">
      <w:pPr>
        <w:spacing w:after="0" w:line="240" w:lineRule="auto"/>
      </w:pPr>
      <w:r>
        <w:separator/>
      </w:r>
    </w:p>
  </w:endnote>
  <w:endnote w:type="continuationSeparator" w:id="0">
    <w:p w:rsidR="0027638F" w:rsidRDefault="0027638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638F" w:rsidRDefault="0027638F" w:rsidP="00922DE3">
      <w:pPr>
        <w:spacing w:after="0" w:line="240" w:lineRule="auto"/>
      </w:pPr>
      <w:r>
        <w:separator/>
      </w:r>
    </w:p>
  </w:footnote>
  <w:footnote w:type="continuationSeparator" w:id="0">
    <w:p w:rsidR="0027638F" w:rsidRDefault="0027638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638F" w:rsidRPr="00895A8A" w:rsidRDefault="0027638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7638F" w:rsidRPr="00895A8A" w:rsidRDefault="0027638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7638F" w:rsidRPr="00895A8A" w:rsidRDefault="0027638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7638F" w:rsidRDefault="0027638F" w:rsidP="00922DE3">
    <w:pPr>
      <w:pStyle w:val="Header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1790E"/>
    <w:rsid w:val="00094067"/>
    <w:rsid w:val="000F347D"/>
    <w:rsid w:val="00101327"/>
    <w:rsid w:val="00133EBD"/>
    <w:rsid w:val="0027638F"/>
    <w:rsid w:val="00295DC0"/>
    <w:rsid w:val="002C6280"/>
    <w:rsid w:val="002E1635"/>
    <w:rsid w:val="002F3AD9"/>
    <w:rsid w:val="003508E0"/>
    <w:rsid w:val="003A0177"/>
    <w:rsid w:val="003E088B"/>
    <w:rsid w:val="00421BAE"/>
    <w:rsid w:val="004649A2"/>
    <w:rsid w:val="00473572"/>
    <w:rsid w:val="004B2D77"/>
    <w:rsid w:val="00546509"/>
    <w:rsid w:val="005F2FCA"/>
    <w:rsid w:val="00723CDE"/>
    <w:rsid w:val="0079149C"/>
    <w:rsid w:val="00794502"/>
    <w:rsid w:val="007B579A"/>
    <w:rsid w:val="007D0265"/>
    <w:rsid w:val="007D2B2E"/>
    <w:rsid w:val="007E74AB"/>
    <w:rsid w:val="008752ED"/>
    <w:rsid w:val="00895A8A"/>
    <w:rsid w:val="008B3DAD"/>
    <w:rsid w:val="00922DE3"/>
    <w:rsid w:val="009C5782"/>
    <w:rsid w:val="00A209BE"/>
    <w:rsid w:val="00A772B1"/>
    <w:rsid w:val="00A96219"/>
    <w:rsid w:val="00B1425F"/>
    <w:rsid w:val="00B86BD7"/>
    <w:rsid w:val="00C87579"/>
    <w:rsid w:val="00C87FD0"/>
    <w:rsid w:val="00CD2E34"/>
    <w:rsid w:val="00CF5DFE"/>
    <w:rsid w:val="00D62145"/>
    <w:rsid w:val="00D83150"/>
    <w:rsid w:val="00D8641B"/>
    <w:rsid w:val="00F958EF"/>
    <w:rsid w:val="00FF74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FD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A209BE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16</TotalTime>
  <Pages>1</Pages>
  <Words>73</Words>
  <Characters>418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13</cp:revision>
  <cp:lastPrinted>2017-06-16T16:04:00Z</cp:lastPrinted>
  <dcterms:created xsi:type="dcterms:W3CDTF">2018-01-09T13:11:00Z</dcterms:created>
  <dcterms:modified xsi:type="dcterms:W3CDTF">2018-12-05T12:55:00Z</dcterms:modified>
</cp:coreProperties>
</file>