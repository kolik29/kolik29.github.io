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3527" w:rsidRDefault="00913527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913527" w:rsidRPr="00473572" w:rsidRDefault="00913527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913527" w:rsidRPr="00473572" w:rsidRDefault="00913527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913527" w:rsidRPr="00473572" w:rsidRDefault="00913527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13527" w:rsidRDefault="00913527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913527" w:rsidRDefault="00913527" w:rsidP="00E25706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Уемское</w:t>
      </w:r>
      <w:r>
        <w:rPr>
          <w:rFonts w:ascii="Times New Roman" w:hAnsi="Times New Roman"/>
          <w:b/>
        </w:rPr>
        <w:t>»</w:t>
      </w:r>
    </w:p>
    <w:p w:rsidR="00913527" w:rsidRDefault="00913527" w:rsidP="00E25706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ГБУЗ АО «Приморская ЦРБ» Уемская районная больница</w:t>
      </w:r>
    </w:p>
    <w:p w:rsidR="00913527" w:rsidRDefault="00913527" w:rsidP="00E25706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Адрес объекта: Архангельская обл., Приморский район, пос. Уемский, ул. Большесельская, д.60 </w:t>
      </w:r>
    </w:p>
    <w:p w:rsidR="00913527" w:rsidRDefault="00913527" w:rsidP="004649A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</w:p>
    <w:p w:rsidR="00913527" w:rsidRPr="00473572" w:rsidRDefault="00913527" w:rsidP="004649A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913527" w:rsidRDefault="0091352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913527" w:rsidRDefault="0091352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913527" w:rsidRDefault="0091352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913527" w:rsidRPr="000F347D" w:rsidRDefault="0091352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913527" w:rsidRDefault="0091352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913527" w:rsidRDefault="0091352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 территория</w:t>
      </w:r>
    </w:p>
    <w:p w:rsidR="00913527" w:rsidRDefault="0091352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bookmarkStart w:id="0" w:name="_GoBack"/>
      <w:bookmarkEnd w:id="0"/>
    </w:p>
    <w:p w:rsidR="00913527" w:rsidRPr="003E088B" w:rsidRDefault="0091352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4B3C2C">
        <w:rPr>
          <w:rFonts w:ascii="Times New Roman" w:hAnsi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5pt;height:376.2pt">
            <v:imagedata r:id="rId6" o:title="" croptop="11520f" cropbottom="6788f" cropleft="7851f" cropright="14647f"/>
          </v:shape>
        </w:pict>
      </w:r>
    </w:p>
    <w:p w:rsidR="00913527" w:rsidRPr="004649A2" w:rsidRDefault="00913527" w:rsidP="004649A2">
      <w:pPr>
        <w:spacing w:after="0" w:line="240" w:lineRule="auto"/>
        <w:jc w:val="both"/>
        <w:rPr>
          <w:rFonts w:ascii="Times New Roman" w:hAnsi="Times New Roman"/>
        </w:rPr>
      </w:pPr>
    </w:p>
    <w:sectPr w:rsidR="00913527" w:rsidRPr="004649A2" w:rsidSect="00F36E3E">
      <w:headerReference w:type="default" r:id="rId7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13527" w:rsidRDefault="00913527" w:rsidP="00922DE3">
      <w:pPr>
        <w:spacing w:after="0" w:line="240" w:lineRule="auto"/>
      </w:pPr>
      <w:r>
        <w:separator/>
      </w:r>
    </w:p>
  </w:endnote>
  <w:endnote w:type="continuationSeparator" w:id="0">
    <w:p w:rsidR="00913527" w:rsidRDefault="00913527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13527" w:rsidRDefault="00913527" w:rsidP="00922DE3">
      <w:pPr>
        <w:spacing w:after="0" w:line="240" w:lineRule="auto"/>
      </w:pPr>
      <w:r>
        <w:separator/>
      </w:r>
    </w:p>
  </w:footnote>
  <w:footnote w:type="continuationSeparator" w:id="0">
    <w:p w:rsidR="00913527" w:rsidRDefault="00913527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3527" w:rsidRPr="00895A8A" w:rsidRDefault="00913527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913527" w:rsidRPr="00895A8A" w:rsidRDefault="00913527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913527" w:rsidRPr="00895A8A" w:rsidRDefault="00913527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913527" w:rsidRDefault="00913527" w:rsidP="00922DE3">
    <w:pPr>
      <w:pStyle w:val="Header"/>
      <w:jc w:val="right"/>
    </w:pPr>
    <w:r>
      <w:rPr>
        <w:sz w:val="18"/>
        <w:szCs w:val="18"/>
      </w:rPr>
      <w:t>о</w:t>
    </w:r>
    <w:r w:rsidRPr="00895A8A">
      <w:rPr>
        <w:sz w:val="18"/>
        <w:szCs w:val="18"/>
      </w:rPr>
      <w:t>т «</w:t>
    </w:r>
    <w:r>
      <w:rPr>
        <w:sz w:val="18"/>
        <w:szCs w:val="18"/>
      </w:rPr>
      <w:t>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201</w:t>
    </w:r>
    <w:r>
      <w:rPr>
        <w:sz w:val="18"/>
        <w:szCs w:val="18"/>
      </w:rPr>
      <w:t xml:space="preserve">8 </w:t>
    </w:r>
    <w:r w:rsidRPr="00895A8A">
      <w:rPr>
        <w:sz w:val="18"/>
        <w:szCs w:val="18"/>
      </w:rPr>
      <w:t xml:space="preserve"> г.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E046C"/>
    <w:rsid w:val="000F347D"/>
    <w:rsid w:val="00101327"/>
    <w:rsid w:val="00211FA6"/>
    <w:rsid w:val="002441BE"/>
    <w:rsid w:val="00270591"/>
    <w:rsid w:val="00295DC0"/>
    <w:rsid w:val="002C6280"/>
    <w:rsid w:val="00391595"/>
    <w:rsid w:val="003D6E9E"/>
    <w:rsid w:val="003E088B"/>
    <w:rsid w:val="004214DD"/>
    <w:rsid w:val="004649A2"/>
    <w:rsid w:val="00473572"/>
    <w:rsid w:val="004B3C2C"/>
    <w:rsid w:val="00546509"/>
    <w:rsid w:val="00585EE0"/>
    <w:rsid w:val="0059534C"/>
    <w:rsid w:val="005E6E0D"/>
    <w:rsid w:val="005F2FCA"/>
    <w:rsid w:val="00626C9B"/>
    <w:rsid w:val="006A19B0"/>
    <w:rsid w:val="006B4D5B"/>
    <w:rsid w:val="00723CDE"/>
    <w:rsid w:val="007D0265"/>
    <w:rsid w:val="007D2B2E"/>
    <w:rsid w:val="00880217"/>
    <w:rsid w:val="00895A8A"/>
    <w:rsid w:val="00913527"/>
    <w:rsid w:val="00922DE3"/>
    <w:rsid w:val="009C5782"/>
    <w:rsid w:val="009D24E2"/>
    <w:rsid w:val="009E6E79"/>
    <w:rsid w:val="00A772B1"/>
    <w:rsid w:val="00AE15F2"/>
    <w:rsid w:val="00B039B9"/>
    <w:rsid w:val="00B12E0D"/>
    <w:rsid w:val="00B1425F"/>
    <w:rsid w:val="00C54DB5"/>
    <w:rsid w:val="00C87579"/>
    <w:rsid w:val="00C907C8"/>
    <w:rsid w:val="00D8641B"/>
    <w:rsid w:val="00DA102A"/>
    <w:rsid w:val="00E25706"/>
    <w:rsid w:val="00EC59E3"/>
    <w:rsid w:val="00EE37CC"/>
    <w:rsid w:val="00F36E3E"/>
    <w:rsid w:val="00F958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6E9E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585EE0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785006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00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31</TotalTime>
  <Pages>1</Pages>
  <Words>71</Words>
  <Characters>409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14</cp:revision>
  <cp:lastPrinted>2017-06-16T16:04:00Z</cp:lastPrinted>
  <dcterms:created xsi:type="dcterms:W3CDTF">2018-01-09T13:11:00Z</dcterms:created>
  <dcterms:modified xsi:type="dcterms:W3CDTF">2018-12-05T12:48:00Z</dcterms:modified>
</cp:coreProperties>
</file>